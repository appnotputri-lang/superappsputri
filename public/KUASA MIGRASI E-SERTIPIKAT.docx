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5EBC2E" w14:textId="77777777" w:rsidR="00E34D7D" w:rsidRPr="00422909" w:rsidRDefault="00E34D7D" w:rsidP="00E34D7D">
      <w:pPr>
        <w:jc w:val="center"/>
        <w:rPr>
          <w:rFonts w:ascii="Courier New" w:hAnsi="Courier New" w:cs="Courier New"/>
          <w:b/>
          <w:lang w:val="id-ID"/>
        </w:rPr>
      </w:pPr>
      <w:r w:rsidRPr="00422909">
        <w:rPr>
          <w:rFonts w:ascii="Courier New" w:hAnsi="Courier New" w:cs="Courier New"/>
          <w:b/>
          <w:lang w:val="id-ID"/>
        </w:rPr>
        <w:t>SURAT KUASA</w:t>
      </w:r>
    </w:p>
    <w:p w14:paraId="1065FF2A" w14:textId="77777777" w:rsidR="00E34D7D" w:rsidRPr="00422909" w:rsidRDefault="00E34D7D" w:rsidP="00E34D7D">
      <w:pPr>
        <w:jc w:val="center"/>
        <w:rPr>
          <w:rFonts w:ascii="Courier New" w:hAnsi="Courier New" w:cs="Courier New"/>
          <w:b/>
          <w:lang w:val="id-ID"/>
        </w:rPr>
      </w:pPr>
    </w:p>
    <w:p w14:paraId="33FAA88E" w14:textId="77777777" w:rsidR="00E34D7D" w:rsidRPr="00422909" w:rsidRDefault="00E34D7D" w:rsidP="00E34D7D">
      <w:pPr>
        <w:rPr>
          <w:rFonts w:ascii="Courier New" w:hAnsi="Courier New" w:cs="Courier New"/>
          <w:sz w:val="20"/>
          <w:szCs w:val="20"/>
          <w:lang w:val="id-ID"/>
        </w:rPr>
      </w:pPr>
    </w:p>
    <w:p w14:paraId="32210F34" w14:textId="77777777" w:rsidR="00E34D7D" w:rsidRDefault="00E34D7D" w:rsidP="00E34D7D">
      <w:pPr>
        <w:rPr>
          <w:rFonts w:ascii="Courier New" w:hAnsi="Courier New" w:cs="Courier New"/>
          <w:sz w:val="20"/>
          <w:szCs w:val="20"/>
          <w:lang w:val="id-ID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>Yang bertandatangan di bawah ini :</w:t>
      </w:r>
    </w:p>
    <w:p w14:paraId="2A4A6A7F" w14:textId="77777777" w:rsidR="00C85E16" w:rsidRDefault="00C85E16" w:rsidP="00C85E16">
      <w:pPr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</w:p>
    <w:p w14:paraId="04FEB24E" w14:textId="23F3DE21" w:rsidR="00C85E16" w:rsidRPr="00C85E16" w:rsidRDefault="00C85E16" w:rsidP="00C85E16">
      <w:pPr>
        <w:ind w:firstLine="720"/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>Nama</w:t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  <w:t xml:space="preserve">: </w:t>
      </w:r>
    </w:p>
    <w:p w14:paraId="3A0AFD67" w14:textId="5D9D4B9D" w:rsidR="00C85E16" w:rsidRPr="00C85E16" w:rsidRDefault="00C85E16" w:rsidP="00C85E16">
      <w:pPr>
        <w:ind w:firstLine="720"/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>Tempat/Tgl. Lahir</w:t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  <w:t xml:space="preserve">: </w:t>
      </w:r>
    </w:p>
    <w:p w14:paraId="52A8328E" w14:textId="766AA5A4" w:rsidR="00C85E16" w:rsidRPr="00C85E16" w:rsidRDefault="00C85E16" w:rsidP="00C85E16">
      <w:pPr>
        <w:ind w:firstLine="720"/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>Pekerjaan</w:t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  <w:t xml:space="preserve">: </w:t>
      </w:r>
    </w:p>
    <w:p w14:paraId="03630A0B" w14:textId="74617C16" w:rsidR="00C85E16" w:rsidRDefault="00C85E16" w:rsidP="00A96137">
      <w:pPr>
        <w:ind w:firstLine="720"/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>Alamat</w:t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</w:r>
      <w:r w:rsidRPr="00C85E16">
        <w:rPr>
          <w:rFonts w:ascii="Courier New" w:eastAsiaTheme="minorHAnsi" w:hAnsi="Courier New" w:cs="Courier New"/>
          <w:sz w:val="20"/>
          <w:szCs w:val="20"/>
          <w:lang w:val="en-ID"/>
        </w:rPr>
        <w:tab/>
        <w:t xml:space="preserve">: </w:t>
      </w:r>
    </w:p>
    <w:p w14:paraId="4BC7789D" w14:textId="77777777" w:rsidR="00C85E16" w:rsidRDefault="00C85E16" w:rsidP="00C85E16">
      <w:pPr>
        <w:jc w:val="both"/>
        <w:rPr>
          <w:rFonts w:ascii="Courier New" w:eastAsiaTheme="minorHAnsi" w:hAnsi="Courier New" w:cs="Courier New"/>
          <w:sz w:val="20"/>
          <w:szCs w:val="20"/>
          <w:lang w:val="en-ID"/>
        </w:rPr>
      </w:pPr>
    </w:p>
    <w:p w14:paraId="3364B581" w14:textId="0984EEBD" w:rsidR="00E34D7D" w:rsidRPr="00422909" w:rsidRDefault="00E34D7D" w:rsidP="00C85E16">
      <w:pPr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 xml:space="preserve">Selanjutnya disebut sebagai </w:t>
      </w:r>
      <w:r w:rsidRPr="00422909">
        <w:rPr>
          <w:rFonts w:ascii="Courier New" w:hAnsi="Courier New" w:cs="Courier New"/>
          <w:b/>
          <w:sz w:val="20"/>
          <w:szCs w:val="20"/>
          <w:lang w:val="id-ID"/>
        </w:rPr>
        <w:t xml:space="preserve">PIHAK PERTAMA </w:t>
      </w:r>
      <w:r w:rsidRPr="00422909">
        <w:rPr>
          <w:rFonts w:ascii="Courier New" w:hAnsi="Courier New" w:cs="Courier New"/>
          <w:sz w:val="20"/>
          <w:szCs w:val="20"/>
          <w:lang w:val="id-ID"/>
        </w:rPr>
        <w:t>----------------------------</w:t>
      </w:r>
    </w:p>
    <w:p w14:paraId="3993E583" w14:textId="77777777" w:rsidR="007540CB" w:rsidRPr="00422909" w:rsidRDefault="007540CB" w:rsidP="00E34D7D">
      <w:pPr>
        <w:jc w:val="both"/>
        <w:rPr>
          <w:rFonts w:ascii="Courier New" w:hAnsi="Courier New" w:cs="Courier New"/>
          <w:sz w:val="20"/>
          <w:szCs w:val="20"/>
          <w:lang w:val="id-ID"/>
        </w:rPr>
      </w:pPr>
    </w:p>
    <w:p w14:paraId="79C9D4B8" w14:textId="31D84B8F" w:rsidR="00AE7719" w:rsidRPr="00AE7719" w:rsidRDefault="00D9172E" w:rsidP="00AE7719">
      <w:pPr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ab/>
      </w:r>
      <w:r w:rsidR="00AE7719" w:rsidRPr="00AE7719">
        <w:rPr>
          <w:rFonts w:ascii="Courier New" w:hAnsi="Courier New" w:cs="Courier New"/>
          <w:sz w:val="20"/>
          <w:szCs w:val="20"/>
          <w:lang w:val="id-ID"/>
        </w:rPr>
        <w:t>Nama</w:t>
      </w:r>
      <w:r w:rsidR="00AE7719" w:rsidRPr="00AE7719">
        <w:rPr>
          <w:rFonts w:ascii="Courier New" w:hAnsi="Courier New" w:cs="Courier New"/>
          <w:sz w:val="20"/>
          <w:szCs w:val="20"/>
          <w:lang w:val="id-ID"/>
        </w:rPr>
        <w:tab/>
      </w:r>
      <w:r w:rsidR="00AE7719" w:rsidRPr="00AE7719">
        <w:rPr>
          <w:rFonts w:ascii="Courier New" w:hAnsi="Courier New" w:cs="Courier New"/>
          <w:sz w:val="20"/>
          <w:szCs w:val="20"/>
          <w:lang w:val="id-ID"/>
        </w:rPr>
        <w:tab/>
        <w:t xml:space="preserve">: </w:t>
      </w:r>
      <w:r w:rsidR="00476D53">
        <w:rPr>
          <w:rFonts w:ascii="Courier New" w:hAnsi="Courier New" w:cs="Courier New"/>
          <w:sz w:val="20"/>
          <w:szCs w:val="20"/>
          <w:lang w:val="id-ID"/>
        </w:rPr>
        <w:t xml:space="preserve">R.A. </w:t>
      </w:r>
      <w:r w:rsidR="00AE7719" w:rsidRPr="00AE7719">
        <w:rPr>
          <w:rFonts w:ascii="Courier New" w:hAnsi="Courier New" w:cs="Courier New"/>
          <w:sz w:val="20"/>
          <w:szCs w:val="20"/>
          <w:lang w:val="id-ID"/>
        </w:rPr>
        <w:t>NUKANTINI PUTRI PARINCHA, SH.,MKn</w:t>
      </w:r>
    </w:p>
    <w:p w14:paraId="6F88EFED" w14:textId="77777777" w:rsidR="00AE7719" w:rsidRDefault="00AE7719" w:rsidP="00AE7719">
      <w:pPr>
        <w:ind w:firstLine="720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AE7719">
        <w:rPr>
          <w:rFonts w:ascii="Courier New" w:hAnsi="Courier New" w:cs="Courier New"/>
          <w:sz w:val="20"/>
          <w:szCs w:val="20"/>
          <w:lang w:val="id-ID"/>
        </w:rPr>
        <w:t>Alamat</w:t>
      </w:r>
      <w:r w:rsidRPr="00AE7719">
        <w:rPr>
          <w:rFonts w:ascii="Courier New" w:hAnsi="Courier New" w:cs="Courier New"/>
          <w:sz w:val="20"/>
          <w:szCs w:val="20"/>
          <w:lang w:val="id-ID"/>
        </w:rPr>
        <w:tab/>
        <w:t>: Jl Pertani III No.36 Kav 9A, Rt/Rw 009/003,</w:t>
      </w:r>
    </w:p>
    <w:p w14:paraId="1055BD54" w14:textId="77777777" w:rsidR="00AE7719" w:rsidRDefault="00AE7719" w:rsidP="00AE7719">
      <w:pPr>
        <w:ind w:left="1440" w:firstLine="720"/>
        <w:jc w:val="both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 </w:t>
      </w:r>
      <w:r w:rsidRPr="00AE7719">
        <w:rPr>
          <w:rFonts w:ascii="Courier New" w:hAnsi="Courier New" w:cs="Courier New"/>
          <w:sz w:val="20"/>
          <w:szCs w:val="20"/>
          <w:lang w:val="id-ID"/>
        </w:rPr>
        <w:t xml:space="preserve"> </w:t>
      </w:r>
      <w:r>
        <w:rPr>
          <w:rFonts w:ascii="Courier New" w:hAnsi="Courier New" w:cs="Courier New"/>
          <w:sz w:val="20"/>
          <w:szCs w:val="20"/>
          <w:lang w:val="id-ID"/>
        </w:rPr>
        <w:t xml:space="preserve">Kelurahan Duren Tiga, Kecamatan </w:t>
      </w:r>
      <w:r w:rsidRPr="00AE7719">
        <w:rPr>
          <w:rFonts w:ascii="Courier New" w:hAnsi="Courier New" w:cs="Courier New"/>
          <w:sz w:val="20"/>
          <w:szCs w:val="20"/>
          <w:lang w:val="id-ID"/>
        </w:rPr>
        <w:t xml:space="preserve">Pancoran, </w:t>
      </w:r>
    </w:p>
    <w:p w14:paraId="4A82A5BA" w14:textId="5AD5C09F" w:rsidR="00AE7719" w:rsidRPr="00AE7719" w:rsidRDefault="00AE7719" w:rsidP="00AE7719">
      <w:pPr>
        <w:ind w:left="2160"/>
        <w:jc w:val="both"/>
        <w:rPr>
          <w:rFonts w:ascii="Courier New" w:hAnsi="Courier New" w:cs="Courier New"/>
          <w:sz w:val="20"/>
          <w:szCs w:val="20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 xml:space="preserve">  </w:t>
      </w:r>
      <w:r w:rsidRPr="00AE7719">
        <w:rPr>
          <w:rFonts w:ascii="Courier New" w:hAnsi="Courier New" w:cs="Courier New"/>
          <w:sz w:val="20"/>
          <w:szCs w:val="20"/>
          <w:lang w:val="id-ID"/>
        </w:rPr>
        <w:t xml:space="preserve">Kota Jakarta Selatan </w:t>
      </w:r>
    </w:p>
    <w:p w14:paraId="529CE256" w14:textId="4191D5CF" w:rsidR="00AD11F8" w:rsidRPr="00422909" w:rsidRDefault="00AE7719" w:rsidP="00AE7719">
      <w:pPr>
        <w:ind w:firstLine="720"/>
        <w:jc w:val="both"/>
        <w:rPr>
          <w:rFonts w:ascii="Courier New" w:hAnsi="Courier New" w:cs="Courier New"/>
          <w:sz w:val="22"/>
          <w:szCs w:val="22"/>
          <w:lang w:val="id-ID"/>
        </w:rPr>
      </w:pPr>
      <w:r>
        <w:rPr>
          <w:rFonts w:ascii="Courier New" w:hAnsi="Courier New" w:cs="Courier New"/>
          <w:sz w:val="20"/>
          <w:szCs w:val="20"/>
          <w:lang w:val="id-ID"/>
        </w:rPr>
        <w:t>Pekerjaan</w:t>
      </w:r>
      <w:r w:rsidRPr="00AE7719">
        <w:rPr>
          <w:rFonts w:ascii="Courier New" w:hAnsi="Courier New" w:cs="Courier New"/>
          <w:sz w:val="20"/>
          <w:szCs w:val="20"/>
          <w:lang w:val="id-ID"/>
        </w:rPr>
        <w:tab/>
        <w:t xml:space="preserve">: </w:t>
      </w:r>
      <w:r w:rsidR="00C506BC">
        <w:rPr>
          <w:rFonts w:ascii="Courier New" w:hAnsi="Courier New" w:cs="Courier New"/>
          <w:sz w:val="20"/>
          <w:szCs w:val="20"/>
          <w:lang w:val="id-ID"/>
        </w:rPr>
        <w:t>Pejabat Pembuat Akta Tanah (</w:t>
      </w:r>
      <w:r>
        <w:rPr>
          <w:rFonts w:ascii="Courier New" w:hAnsi="Courier New" w:cs="Courier New"/>
          <w:sz w:val="20"/>
          <w:szCs w:val="20"/>
          <w:lang w:val="id-ID"/>
        </w:rPr>
        <w:t>PPAT</w:t>
      </w:r>
      <w:r w:rsidR="00C506BC">
        <w:rPr>
          <w:rFonts w:ascii="Courier New" w:hAnsi="Courier New" w:cs="Courier New"/>
          <w:sz w:val="20"/>
          <w:szCs w:val="20"/>
          <w:lang w:val="id-ID"/>
        </w:rPr>
        <w:t>)</w:t>
      </w:r>
    </w:p>
    <w:p w14:paraId="67A3ED42" w14:textId="77777777" w:rsidR="00E34D7D" w:rsidRPr="00422909" w:rsidRDefault="00E34D7D" w:rsidP="00AD11F8">
      <w:pPr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 xml:space="preserve"> </w:t>
      </w:r>
    </w:p>
    <w:p w14:paraId="16D1EC06" w14:textId="77777777" w:rsidR="00E34D7D" w:rsidRPr="00422909" w:rsidRDefault="00E34D7D" w:rsidP="00D52431">
      <w:pPr>
        <w:jc w:val="both"/>
        <w:rPr>
          <w:rFonts w:ascii="Courier New" w:hAnsi="Courier New" w:cs="Courier New"/>
          <w:sz w:val="20"/>
          <w:szCs w:val="20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 xml:space="preserve">Selanjutnya disebut sebagai </w:t>
      </w:r>
      <w:r w:rsidRPr="00422909">
        <w:rPr>
          <w:rFonts w:ascii="Courier New" w:hAnsi="Courier New" w:cs="Courier New"/>
          <w:b/>
          <w:sz w:val="20"/>
          <w:szCs w:val="20"/>
          <w:lang w:val="id-ID"/>
        </w:rPr>
        <w:t xml:space="preserve">PIHAK KEDUA </w:t>
      </w:r>
      <w:r w:rsidRPr="00422909">
        <w:rPr>
          <w:rFonts w:ascii="Courier New" w:hAnsi="Courier New" w:cs="Courier New"/>
          <w:sz w:val="20"/>
          <w:szCs w:val="20"/>
          <w:lang w:val="id-ID"/>
        </w:rPr>
        <w:t>------------------------------</w:t>
      </w:r>
    </w:p>
    <w:p w14:paraId="0E585D00" w14:textId="77777777" w:rsidR="00E34D7D" w:rsidRPr="00422909" w:rsidRDefault="00E34D7D" w:rsidP="00E34D7D">
      <w:pPr>
        <w:spacing w:line="360" w:lineRule="auto"/>
        <w:rPr>
          <w:rFonts w:ascii="Courier New" w:hAnsi="Courier New" w:cs="Courier New"/>
          <w:sz w:val="20"/>
          <w:szCs w:val="20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>Dengan ini Pihak Pertama memberi kuasa kepada Pihak Kedua  -----------</w:t>
      </w:r>
    </w:p>
    <w:p w14:paraId="6EF49307" w14:textId="77777777" w:rsidR="00E34D7D" w:rsidRPr="00422909" w:rsidRDefault="00D620EB" w:rsidP="00D620EB">
      <w:pPr>
        <w:tabs>
          <w:tab w:val="left" w:leader="hyphen" w:pos="3828"/>
          <w:tab w:val="left" w:leader="hyphen" w:pos="8463"/>
        </w:tabs>
        <w:spacing w:line="360" w:lineRule="auto"/>
        <w:rPr>
          <w:rFonts w:ascii="Courier New" w:hAnsi="Courier New" w:cs="Courier New"/>
          <w:b/>
          <w:sz w:val="22"/>
          <w:szCs w:val="22"/>
        </w:rPr>
      </w:pPr>
      <w:r w:rsidRPr="00422909">
        <w:rPr>
          <w:rFonts w:ascii="Courier New" w:hAnsi="Courier New" w:cs="Courier New"/>
          <w:b/>
          <w:sz w:val="22"/>
          <w:szCs w:val="22"/>
        </w:rPr>
        <w:tab/>
      </w:r>
      <w:r w:rsidRPr="00422909">
        <w:rPr>
          <w:rFonts w:ascii="Courier New" w:hAnsi="Courier New" w:cs="Courier New"/>
          <w:b/>
          <w:sz w:val="22"/>
          <w:szCs w:val="22"/>
          <w:lang w:val="id-ID"/>
        </w:rPr>
        <w:t>KHUSUS</w:t>
      </w:r>
      <w:r w:rsidRPr="00422909">
        <w:rPr>
          <w:rFonts w:ascii="Courier New" w:hAnsi="Courier New" w:cs="Courier New"/>
          <w:b/>
          <w:sz w:val="22"/>
          <w:szCs w:val="22"/>
        </w:rPr>
        <w:tab/>
      </w:r>
    </w:p>
    <w:p w14:paraId="083EFCB9" w14:textId="695FBBB8" w:rsidR="00B83AC3" w:rsidRPr="008E23BB" w:rsidRDefault="00E34D7D" w:rsidP="00E51AF8">
      <w:pPr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 xml:space="preserve">Untuk menghadap, mengurus dan menandatangani proses </w:t>
      </w:r>
      <w:r w:rsidRPr="00422909">
        <w:rPr>
          <w:rFonts w:ascii="Courier New" w:hAnsi="Courier New" w:cs="Courier New"/>
          <w:sz w:val="20"/>
          <w:szCs w:val="20"/>
        </w:rPr>
        <w:t xml:space="preserve">pengurusan </w:t>
      </w:r>
      <w:r w:rsidR="00E51AF8">
        <w:rPr>
          <w:rFonts w:ascii="Courier New" w:hAnsi="Courier New" w:cs="Courier New"/>
          <w:sz w:val="20"/>
          <w:szCs w:val="20"/>
          <w:lang w:val="id-ID"/>
        </w:rPr>
        <w:t xml:space="preserve">Migrasi Sertipikat Elektronik untuk </w:t>
      </w:r>
      <w:r w:rsidRPr="00422909">
        <w:rPr>
          <w:rFonts w:ascii="Courier New" w:hAnsi="Courier New" w:cs="Courier New"/>
          <w:sz w:val="20"/>
          <w:szCs w:val="20"/>
          <w:lang w:val="id-ID"/>
        </w:rPr>
        <w:t xml:space="preserve">Sertipikat </w:t>
      </w:r>
      <w:r w:rsidR="00020E2E" w:rsidRPr="00020E2E">
        <w:rPr>
          <w:rFonts w:ascii="Courier New" w:hAnsi="Courier New" w:cs="Courier New"/>
          <w:noProof/>
          <w:sz w:val="20"/>
          <w:szCs w:val="20"/>
          <w:lang w:val="id-ID"/>
        </w:rPr>
        <w:t xml:space="preserve">Hak </w:t>
      </w:r>
      <w:r w:rsidR="00020E2E" w:rsidRPr="00020E2E">
        <w:rPr>
          <w:rFonts w:ascii="Courier New" w:hAnsi="Courier New" w:cs="Courier New"/>
          <w:noProof/>
          <w:sz w:val="20"/>
          <w:szCs w:val="20"/>
        </w:rPr>
        <w:t>Milik</w:t>
      </w:r>
      <w:r w:rsidR="00020E2E" w:rsidRPr="00020E2E">
        <w:rPr>
          <w:rFonts w:ascii="Courier New" w:hAnsi="Courier New" w:cs="Courier New"/>
          <w:noProof/>
          <w:sz w:val="20"/>
          <w:szCs w:val="20"/>
          <w:lang w:val="id-ID"/>
        </w:rPr>
        <w:t xml:space="preserve"> </w:t>
      </w:r>
      <w:r w:rsidR="00C85E16" w:rsidRPr="00C85E16">
        <w:rPr>
          <w:rFonts w:ascii="Courier New" w:hAnsi="Courier New" w:cs="Courier New"/>
          <w:noProof/>
          <w:sz w:val="20"/>
          <w:szCs w:val="20"/>
        </w:rPr>
        <w:t>651/Desa Mekarwangi seluas kurang lebih 167 m2 ( seratus enam puluh tujuh meter persegi</w:t>
      </w:r>
      <w:r w:rsidR="008E23BB">
        <w:rPr>
          <w:rFonts w:ascii="Courier New" w:hAnsi="Courier New" w:cs="Courier New"/>
          <w:noProof/>
          <w:sz w:val="20"/>
          <w:szCs w:val="20"/>
          <w:lang w:val="id-ID"/>
        </w:rPr>
        <w:t xml:space="preserve"> </w:t>
      </w:r>
      <w:r w:rsidR="00C85E16" w:rsidRPr="00C85E16">
        <w:rPr>
          <w:rFonts w:ascii="Courier New" w:hAnsi="Courier New" w:cs="Courier New"/>
          <w:noProof/>
          <w:sz w:val="20"/>
          <w:szCs w:val="20"/>
        </w:rPr>
        <w:t>)</w:t>
      </w:r>
      <w:r w:rsidR="00020E2E" w:rsidRPr="00020E2E">
        <w:rPr>
          <w:rFonts w:ascii="Courier New" w:hAnsi="Courier New" w:cs="Courier New"/>
          <w:noProof/>
          <w:sz w:val="20"/>
          <w:szCs w:val="20"/>
        </w:rPr>
        <w:t>,</w:t>
      </w:r>
      <w:r w:rsidRPr="00422909">
        <w:rPr>
          <w:rFonts w:ascii="Courier New" w:hAnsi="Courier New" w:cs="Courier New"/>
          <w:sz w:val="20"/>
          <w:szCs w:val="20"/>
          <w:vertAlign w:val="superscript"/>
          <w:lang w:val="id-ID"/>
        </w:rPr>
        <w:t xml:space="preserve"> </w:t>
      </w:r>
      <w:r w:rsidRPr="00422909">
        <w:rPr>
          <w:rFonts w:ascii="Courier New" w:hAnsi="Courier New" w:cs="Courier New"/>
          <w:sz w:val="20"/>
          <w:szCs w:val="20"/>
          <w:lang w:val="id-ID"/>
        </w:rPr>
        <w:t>yang terletak di :</w:t>
      </w:r>
      <w:r w:rsidR="00020E2E">
        <w:rPr>
          <w:rFonts w:ascii="Courier New" w:hAnsi="Courier New" w:cs="Courier New"/>
          <w:sz w:val="20"/>
          <w:szCs w:val="20"/>
        </w:rPr>
        <w:t>-------------------------------</w:t>
      </w:r>
      <w:r w:rsidR="008E23BB">
        <w:rPr>
          <w:rFonts w:ascii="Courier New" w:hAnsi="Courier New" w:cs="Courier New"/>
          <w:sz w:val="20"/>
          <w:szCs w:val="20"/>
          <w:lang w:val="id-ID"/>
        </w:rPr>
        <w:t>-----------</w:t>
      </w:r>
    </w:p>
    <w:p w14:paraId="4D5A0238" w14:textId="77777777" w:rsidR="00B755C4" w:rsidRPr="00422909" w:rsidRDefault="00B755C4" w:rsidP="00020E2E">
      <w:pPr>
        <w:ind w:firstLine="284"/>
        <w:jc w:val="both"/>
        <w:rPr>
          <w:rFonts w:ascii="Courier New" w:hAnsi="Courier New" w:cs="Courier New"/>
          <w:sz w:val="20"/>
          <w:szCs w:val="20"/>
        </w:rPr>
      </w:pPr>
    </w:p>
    <w:p w14:paraId="2F51AEC9" w14:textId="22E7CD8F" w:rsidR="00C85E16" w:rsidRPr="00C85E16" w:rsidRDefault="00C85E16" w:rsidP="00C85E16">
      <w:pPr>
        <w:spacing w:line="360" w:lineRule="auto"/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C85E16">
        <w:rPr>
          <w:rFonts w:ascii="Courier New" w:hAnsi="Courier New" w:cs="Courier New"/>
          <w:sz w:val="20"/>
          <w:szCs w:val="20"/>
          <w:lang w:val="id-ID"/>
        </w:rPr>
        <w:t>Propinsi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  <w:t xml:space="preserve">:; 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</w:r>
    </w:p>
    <w:p w14:paraId="6BAB1C20" w14:textId="31C5B434" w:rsidR="00C85E16" w:rsidRPr="00C85E16" w:rsidRDefault="00C85E16" w:rsidP="00C85E16">
      <w:pPr>
        <w:spacing w:line="360" w:lineRule="auto"/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C85E16">
        <w:rPr>
          <w:rFonts w:ascii="Courier New" w:hAnsi="Courier New" w:cs="Courier New"/>
          <w:sz w:val="20"/>
          <w:szCs w:val="20"/>
          <w:lang w:val="id-ID"/>
        </w:rPr>
        <w:t>Kabupaten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  <w:t xml:space="preserve">:; 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</w:r>
    </w:p>
    <w:p w14:paraId="1E62DFED" w14:textId="089EECC9" w:rsidR="00C85E16" w:rsidRPr="00C85E16" w:rsidRDefault="00C85E16" w:rsidP="00C85E16">
      <w:pPr>
        <w:spacing w:line="360" w:lineRule="auto"/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C85E16">
        <w:rPr>
          <w:rFonts w:ascii="Courier New" w:hAnsi="Courier New" w:cs="Courier New"/>
          <w:sz w:val="20"/>
          <w:szCs w:val="20"/>
          <w:lang w:val="id-ID"/>
        </w:rPr>
        <w:t>Kecamatan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  <w:t>:;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</w:r>
    </w:p>
    <w:p w14:paraId="52355AF1" w14:textId="53EE8FD8" w:rsidR="00C85E16" w:rsidRPr="00C85E16" w:rsidRDefault="00C85E16" w:rsidP="00C85E16">
      <w:pPr>
        <w:spacing w:line="360" w:lineRule="auto"/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C85E16">
        <w:rPr>
          <w:rFonts w:ascii="Courier New" w:hAnsi="Courier New" w:cs="Courier New"/>
          <w:sz w:val="20"/>
          <w:szCs w:val="20"/>
          <w:lang w:val="id-ID"/>
        </w:rPr>
        <w:t>Desa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  <w:t>:;</w:t>
      </w:r>
    </w:p>
    <w:p w14:paraId="5F67D66B" w14:textId="02112D7C" w:rsidR="00C85E16" w:rsidRDefault="00C85E16" w:rsidP="00C85E16">
      <w:pPr>
        <w:spacing w:line="360" w:lineRule="auto"/>
        <w:ind w:firstLine="284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C85E16">
        <w:rPr>
          <w:rFonts w:ascii="Courier New" w:hAnsi="Courier New" w:cs="Courier New"/>
          <w:sz w:val="20"/>
          <w:szCs w:val="20"/>
          <w:lang w:val="id-ID"/>
        </w:rPr>
        <w:t>Blok</w:t>
      </w:r>
      <w:r w:rsidRPr="00C85E16">
        <w:rPr>
          <w:rFonts w:ascii="Courier New" w:hAnsi="Courier New" w:cs="Courier New"/>
          <w:sz w:val="20"/>
          <w:szCs w:val="20"/>
          <w:lang w:val="id-ID"/>
        </w:rPr>
        <w:tab/>
        <w:t>:;</w:t>
      </w:r>
    </w:p>
    <w:p w14:paraId="58A4A444" w14:textId="3758A968" w:rsidR="00E34D7D" w:rsidRPr="00422909" w:rsidRDefault="00E34D7D" w:rsidP="00C85E16">
      <w:pPr>
        <w:spacing w:line="360" w:lineRule="auto"/>
        <w:jc w:val="both"/>
        <w:rPr>
          <w:rFonts w:ascii="Courier New" w:hAnsi="Courier New" w:cs="Courier New"/>
          <w:sz w:val="20"/>
          <w:szCs w:val="20"/>
          <w:lang w:val="id-ID"/>
        </w:rPr>
      </w:pPr>
      <w:r w:rsidRPr="00422909">
        <w:rPr>
          <w:rFonts w:ascii="Courier New" w:hAnsi="Courier New" w:cs="Courier New"/>
          <w:sz w:val="20"/>
          <w:szCs w:val="20"/>
          <w:lang w:val="id-ID"/>
        </w:rPr>
        <w:t>Demikian surat kuasa ini kami buat tanpa paksaan dengan sebenarnya tanpa ada yang dikecualikan untuk dapat dipergunakan sebagaimana mestinya.</w:t>
      </w:r>
    </w:p>
    <w:p w14:paraId="3F3EB386" w14:textId="77777777" w:rsidR="00E34D7D" w:rsidRPr="00422909" w:rsidRDefault="00E34D7D" w:rsidP="00E34D7D">
      <w:pPr>
        <w:jc w:val="both"/>
        <w:rPr>
          <w:rFonts w:ascii="Courier New" w:hAnsi="Courier New" w:cs="Courier New"/>
          <w:sz w:val="20"/>
          <w:szCs w:val="20"/>
          <w:lang w:val="id-ID"/>
        </w:rPr>
      </w:pPr>
    </w:p>
    <w:tbl>
      <w:tblPr>
        <w:tblW w:w="9483" w:type="dxa"/>
        <w:jc w:val="center"/>
        <w:tblLook w:val="01E0" w:firstRow="1" w:lastRow="1" w:firstColumn="1" w:lastColumn="1" w:noHBand="0" w:noVBand="0"/>
      </w:tblPr>
      <w:tblGrid>
        <w:gridCol w:w="5245"/>
        <w:gridCol w:w="4238"/>
      </w:tblGrid>
      <w:tr w:rsidR="00E34D7D" w:rsidRPr="00422909" w14:paraId="6BBF7A92" w14:textId="77777777" w:rsidTr="00476D53">
        <w:trPr>
          <w:trHeight w:val="3786"/>
          <w:jc w:val="center"/>
        </w:trPr>
        <w:tc>
          <w:tcPr>
            <w:tcW w:w="5245" w:type="dxa"/>
          </w:tcPr>
          <w:p w14:paraId="6379E7F4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56C47865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4A4BA517" w14:textId="77777777" w:rsidR="00E34D7D" w:rsidRPr="00422909" w:rsidRDefault="00E34D7D" w:rsidP="00D5243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3093A7F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  <w:r w:rsidRPr="00422909"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  <w:t>PIHAK KEDUA</w:t>
            </w:r>
          </w:p>
          <w:p w14:paraId="2415FD7E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7AAA9F11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7EA53646" w14:textId="77777777" w:rsidR="007540CB" w:rsidRPr="00422909" w:rsidRDefault="007540CB" w:rsidP="00D52431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2320193D" w14:textId="77777777" w:rsidR="00E34D7D" w:rsidRPr="00422909" w:rsidRDefault="00E34D7D" w:rsidP="008122D2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2174EBBD" w14:textId="77777777" w:rsidR="007540CB" w:rsidRPr="00422909" w:rsidRDefault="007540CB" w:rsidP="00866F53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1D847C71" w14:textId="77777777" w:rsidR="00D52431" w:rsidRPr="00422909" w:rsidRDefault="00D52431" w:rsidP="00866F53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7EA6B92A" w14:textId="77777777" w:rsidR="00D52431" w:rsidRPr="00422909" w:rsidRDefault="00D52431" w:rsidP="00866F53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D1A7059" w14:textId="77777777" w:rsidR="00D52431" w:rsidRPr="00422909" w:rsidRDefault="00D52431" w:rsidP="00866F53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A54FC58" w14:textId="6E161FA5" w:rsidR="00E34D7D" w:rsidRPr="00422909" w:rsidRDefault="00476D53" w:rsidP="00476D53">
            <w:pPr>
              <w:ind w:right="-710"/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  <w:r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  <w:t xml:space="preserve">R.A. </w:t>
            </w:r>
            <w:r w:rsidR="00AE7719" w:rsidRPr="00AE7719"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  <w:t>NUKANTINI PUTRI PARINCHA, SH.,MKn</w:t>
            </w:r>
          </w:p>
        </w:tc>
        <w:tc>
          <w:tcPr>
            <w:tcW w:w="4238" w:type="dxa"/>
          </w:tcPr>
          <w:p w14:paraId="09619909" w14:textId="20E7AD2C" w:rsidR="00E34D7D" w:rsidRPr="003769E1" w:rsidRDefault="006A4FCC" w:rsidP="00D52431">
            <w:pPr>
              <w:rPr>
                <w:rFonts w:ascii="Courier New" w:hAnsi="Courier New" w:cs="Courier New"/>
                <w:sz w:val="20"/>
                <w:szCs w:val="20"/>
                <w:lang w:val="id-ID"/>
              </w:rPr>
            </w:pPr>
            <w:r w:rsidRPr="00422909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D9172E">
              <w:rPr>
                <w:rFonts w:ascii="Courier New" w:hAnsi="Courier New" w:cs="Courier New"/>
                <w:sz w:val="20"/>
                <w:szCs w:val="20"/>
              </w:rPr>
              <w:t>Bandung Barat</w:t>
            </w:r>
            <w:r w:rsidR="00E34D7D" w:rsidRPr="00422909">
              <w:rPr>
                <w:rFonts w:ascii="Courier New" w:hAnsi="Courier New" w:cs="Courier New"/>
                <w:sz w:val="20"/>
                <w:szCs w:val="20"/>
                <w:lang w:val="id-ID"/>
              </w:rPr>
              <w:t>,</w:t>
            </w:r>
            <w:r w:rsidR="003769E1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 </w:t>
            </w:r>
            <w:r w:rsidR="00B755C4" w:rsidRPr="008E23BB">
              <w:rPr>
                <w:rFonts w:ascii="Courier New" w:hAnsi="Courier New" w:cs="Courier New"/>
                <w:sz w:val="20"/>
                <w:szCs w:val="20"/>
                <w:lang w:val="id-ID"/>
              </w:rPr>
              <w:t xml:space="preserve">9 </w:t>
            </w:r>
            <w:r w:rsidR="00C85E16" w:rsidRPr="008E23BB">
              <w:rPr>
                <w:rFonts w:ascii="Courier New" w:hAnsi="Courier New" w:cs="Courier New"/>
                <w:sz w:val="20"/>
                <w:szCs w:val="20"/>
                <w:lang w:val="id-ID"/>
              </w:rPr>
              <w:t>Januari 2026</w:t>
            </w:r>
          </w:p>
          <w:p w14:paraId="00389250" w14:textId="77777777" w:rsidR="00E34D7D" w:rsidRPr="00422909" w:rsidRDefault="00E34D7D" w:rsidP="00D52431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22909">
              <w:rPr>
                <w:rFonts w:ascii="Courier New" w:hAnsi="Courier New" w:cs="Courier New"/>
                <w:sz w:val="20"/>
                <w:szCs w:val="20"/>
                <w:lang w:val="id-ID"/>
              </w:rPr>
              <w:t>Yang membuat pernyataan;</w:t>
            </w:r>
          </w:p>
          <w:p w14:paraId="1551C8B4" w14:textId="77777777" w:rsidR="0010323C" w:rsidRPr="00422909" w:rsidRDefault="0010323C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7D8D595C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  <w:r w:rsidRPr="00422909"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  <w:t>PIHAK PERTAMA</w:t>
            </w:r>
          </w:p>
          <w:p w14:paraId="32AA20EE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43BE15EA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  <w:lang w:val="id-ID"/>
              </w:rPr>
            </w:pPr>
          </w:p>
          <w:p w14:paraId="6E5B8879" w14:textId="77777777" w:rsidR="00E34D7D" w:rsidRPr="00422909" w:rsidRDefault="00E34D7D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488F7B53" w14:textId="77777777" w:rsidR="00D52431" w:rsidRPr="00422909" w:rsidRDefault="00D52431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437AF23F" w14:textId="77777777" w:rsidR="00D52431" w:rsidRPr="00422909" w:rsidRDefault="00D52431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EAC4595" w14:textId="77777777" w:rsidR="00D52431" w:rsidRPr="00422909" w:rsidRDefault="00D52431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11F65826" w14:textId="77777777" w:rsidR="00D52431" w:rsidRPr="00422909" w:rsidRDefault="00D52431" w:rsidP="001C39AE">
            <w:pPr>
              <w:jc w:val="center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32A05650" w14:textId="77777777" w:rsidR="00D52431" w:rsidRPr="00422909" w:rsidRDefault="00D52431" w:rsidP="003D30E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4093B7C0" w14:textId="77777777" w:rsidR="00D9172E" w:rsidRDefault="00D9172E" w:rsidP="006A4FCC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id-ID"/>
              </w:rPr>
            </w:pPr>
          </w:p>
          <w:p w14:paraId="7433B5FE" w14:textId="77777777" w:rsidR="00D9172E" w:rsidRDefault="00D9172E" w:rsidP="006A4FCC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id-ID"/>
              </w:rPr>
            </w:pPr>
          </w:p>
          <w:p w14:paraId="0659FAA8" w14:textId="77777777" w:rsidR="00D9172E" w:rsidRDefault="00D9172E" w:rsidP="006A4FCC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id-ID"/>
              </w:rPr>
            </w:pPr>
          </w:p>
          <w:p w14:paraId="068B0037" w14:textId="77777777" w:rsidR="00D9172E" w:rsidRDefault="00D9172E" w:rsidP="006A4FCC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id-ID"/>
              </w:rPr>
            </w:pPr>
          </w:p>
          <w:p w14:paraId="4C1C10DB" w14:textId="59FDD242" w:rsidR="00155B5E" w:rsidRPr="00D9172E" w:rsidRDefault="00155B5E" w:rsidP="006A4FCC">
            <w:pPr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  <w:lang w:val="id-ID"/>
              </w:rPr>
            </w:pPr>
          </w:p>
        </w:tc>
      </w:tr>
    </w:tbl>
    <w:p w14:paraId="2BCE2B27" w14:textId="77777777" w:rsidR="001B2EA0" w:rsidRPr="00422909" w:rsidRDefault="001B2EA0">
      <w:pPr>
        <w:rPr>
          <w:rFonts w:ascii="Courier New" w:hAnsi="Courier New" w:cs="Courier New"/>
        </w:rPr>
      </w:pPr>
    </w:p>
    <w:sectPr w:rsidR="001B2EA0" w:rsidRPr="00422909" w:rsidSect="00A96137">
      <w:pgSz w:w="12242" w:h="20163"/>
      <w:pgMar w:top="1440" w:right="1982" w:bottom="1134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BA8E84" w14:textId="77777777" w:rsidR="00144CBA" w:rsidRDefault="00144CBA" w:rsidP="00BB081C">
      <w:r>
        <w:separator/>
      </w:r>
    </w:p>
  </w:endnote>
  <w:endnote w:type="continuationSeparator" w:id="0">
    <w:p w14:paraId="39FA4BF7" w14:textId="77777777" w:rsidR="00144CBA" w:rsidRDefault="00144CBA" w:rsidP="00BB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CCDB66" w14:textId="77777777" w:rsidR="00144CBA" w:rsidRDefault="00144CBA" w:rsidP="00BB081C">
      <w:r>
        <w:separator/>
      </w:r>
    </w:p>
  </w:footnote>
  <w:footnote w:type="continuationSeparator" w:id="0">
    <w:p w14:paraId="23F1A4BE" w14:textId="77777777" w:rsidR="00144CBA" w:rsidRDefault="00144CBA" w:rsidP="00BB08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FE67BB"/>
    <w:multiLevelType w:val="hybridMultilevel"/>
    <w:tmpl w:val="7DC80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20653"/>
    <w:multiLevelType w:val="hybridMultilevel"/>
    <w:tmpl w:val="D9E84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61330C"/>
    <w:multiLevelType w:val="hybridMultilevel"/>
    <w:tmpl w:val="7DC806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FE3048"/>
    <w:multiLevelType w:val="hybridMultilevel"/>
    <w:tmpl w:val="8DB01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530774">
    <w:abstractNumId w:val="1"/>
  </w:num>
  <w:num w:numId="2" w16cid:durableId="435951025">
    <w:abstractNumId w:val="3"/>
  </w:num>
  <w:num w:numId="3" w16cid:durableId="1821191880">
    <w:abstractNumId w:val="2"/>
  </w:num>
  <w:num w:numId="4" w16cid:durableId="2296561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246"/>
    <w:rsid w:val="00020E2E"/>
    <w:rsid w:val="00050D21"/>
    <w:rsid w:val="00064854"/>
    <w:rsid w:val="0009070A"/>
    <w:rsid w:val="000F6DBA"/>
    <w:rsid w:val="0010323C"/>
    <w:rsid w:val="00126BA0"/>
    <w:rsid w:val="00144CBA"/>
    <w:rsid w:val="00155B5E"/>
    <w:rsid w:val="001609EA"/>
    <w:rsid w:val="001B1574"/>
    <w:rsid w:val="001B2EA0"/>
    <w:rsid w:val="001C39AE"/>
    <w:rsid w:val="001C497E"/>
    <w:rsid w:val="001D339D"/>
    <w:rsid w:val="00224722"/>
    <w:rsid w:val="00234B8A"/>
    <w:rsid w:val="002615DF"/>
    <w:rsid w:val="00261985"/>
    <w:rsid w:val="00283336"/>
    <w:rsid w:val="002B7FA1"/>
    <w:rsid w:val="00360C10"/>
    <w:rsid w:val="003769E1"/>
    <w:rsid w:val="003C018F"/>
    <w:rsid w:val="003D30E5"/>
    <w:rsid w:val="003E6E9E"/>
    <w:rsid w:val="00417C6B"/>
    <w:rsid w:val="00422909"/>
    <w:rsid w:val="00451A10"/>
    <w:rsid w:val="00476D53"/>
    <w:rsid w:val="004C3895"/>
    <w:rsid w:val="004F7246"/>
    <w:rsid w:val="00550C44"/>
    <w:rsid w:val="0058488C"/>
    <w:rsid w:val="005934E7"/>
    <w:rsid w:val="005C02B4"/>
    <w:rsid w:val="005C55AE"/>
    <w:rsid w:val="00617474"/>
    <w:rsid w:val="0062220D"/>
    <w:rsid w:val="00647EB4"/>
    <w:rsid w:val="00664121"/>
    <w:rsid w:val="00667827"/>
    <w:rsid w:val="00680A36"/>
    <w:rsid w:val="006A4FCC"/>
    <w:rsid w:val="006B7E92"/>
    <w:rsid w:val="006E4C51"/>
    <w:rsid w:val="006E734E"/>
    <w:rsid w:val="00730249"/>
    <w:rsid w:val="007303AC"/>
    <w:rsid w:val="007540CB"/>
    <w:rsid w:val="00772D7A"/>
    <w:rsid w:val="007804AD"/>
    <w:rsid w:val="007D502F"/>
    <w:rsid w:val="007E23CD"/>
    <w:rsid w:val="008122D2"/>
    <w:rsid w:val="008663F1"/>
    <w:rsid w:val="00866F53"/>
    <w:rsid w:val="008B465E"/>
    <w:rsid w:val="008E23BB"/>
    <w:rsid w:val="008F0B18"/>
    <w:rsid w:val="00960F42"/>
    <w:rsid w:val="0098642C"/>
    <w:rsid w:val="00992C93"/>
    <w:rsid w:val="009C50D0"/>
    <w:rsid w:val="00A32FAF"/>
    <w:rsid w:val="00A43F0E"/>
    <w:rsid w:val="00A74ACF"/>
    <w:rsid w:val="00A9551B"/>
    <w:rsid w:val="00A96137"/>
    <w:rsid w:val="00AD11F8"/>
    <w:rsid w:val="00AE718F"/>
    <w:rsid w:val="00AE7719"/>
    <w:rsid w:val="00B755C4"/>
    <w:rsid w:val="00B83AC3"/>
    <w:rsid w:val="00BB081C"/>
    <w:rsid w:val="00BF3B73"/>
    <w:rsid w:val="00C066BA"/>
    <w:rsid w:val="00C300C6"/>
    <w:rsid w:val="00C35269"/>
    <w:rsid w:val="00C506BC"/>
    <w:rsid w:val="00C61005"/>
    <w:rsid w:val="00C7010B"/>
    <w:rsid w:val="00C85E16"/>
    <w:rsid w:val="00D06118"/>
    <w:rsid w:val="00D23874"/>
    <w:rsid w:val="00D52431"/>
    <w:rsid w:val="00D5544E"/>
    <w:rsid w:val="00D56D81"/>
    <w:rsid w:val="00D620EB"/>
    <w:rsid w:val="00D804F1"/>
    <w:rsid w:val="00D9172E"/>
    <w:rsid w:val="00D92123"/>
    <w:rsid w:val="00D9589A"/>
    <w:rsid w:val="00DA2918"/>
    <w:rsid w:val="00DB0731"/>
    <w:rsid w:val="00DB7960"/>
    <w:rsid w:val="00DC046A"/>
    <w:rsid w:val="00DE1848"/>
    <w:rsid w:val="00E34D7D"/>
    <w:rsid w:val="00E422E0"/>
    <w:rsid w:val="00E51AF8"/>
    <w:rsid w:val="00E568AF"/>
    <w:rsid w:val="00E62A8A"/>
    <w:rsid w:val="00E82DD6"/>
    <w:rsid w:val="00F54520"/>
    <w:rsid w:val="00F604A7"/>
    <w:rsid w:val="00F8130A"/>
    <w:rsid w:val="00F84458"/>
    <w:rsid w:val="00F87B3E"/>
    <w:rsid w:val="00FA62E0"/>
    <w:rsid w:val="00FC39C6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8000E"/>
  <w15:docId w15:val="{286ACEB8-53E2-4B4D-855E-19BD4B0FD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D7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B08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B081C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BB08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BB081C"/>
    <w:rPr>
      <w:rFonts w:ascii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24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2431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172E"/>
    <w:pPr>
      <w:ind w:left="720"/>
      <w:contextualSpacing/>
    </w:pPr>
    <w:rPr>
      <w:rFonts w:asciiTheme="minorHAnsi" w:eastAsiaTheme="minorHAnsi" w:hAnsiTheme="minorHAnsi" w:cstheme="minorBidi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DYNDI\Documents\Custom%20Office%20Templates\SURAT%20KUAS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C:\Users\RDYNDI\Documents\Custom Office Templates\SURAT KUASA.dotx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Kantor Notaris - PPAT R.A. Nukantini Putri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RDYNDI</dc:creator>
  <cp:lastModifiedBy>rendy nendi</cp:lastModifiedBy>
  <cp:revision>2</cp:revision>
  <cp:lastPrinted>2026-01-08T07:06:00Z</cp:lastPrinted>
  <dcterms:created xsi:type="dcterms:W3CDTF">2026-09-03T18:14:00Z</dcterms:created>
  <dcterms:modified xsi:type="dcterms:W3CDTF">2026-09-03T18:14:00Z</dcterms:modified>
</cp:coreProperties>
</file>