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C86D17" w14:textId="77777777" w:rsidR="00267F4C" w:rsidRPr="00491B91" w:rsidRDefault="00267F4C" w:rsidP="00267F4C">
      <w:pPr>
        <w:jc w:val="center"/>
        <w:rPr>
          <w:rFonts w:ascii="Courier New" w:hAnsi="Courier New" w:cs="Courier New"/>
          <w:b/>
          <w:noProof/>
          <w:u w:val="single"/>
          <w:lang w:val="id-ID"/>
        </w:rPr>
      </w:pPr>
      <w:r w:rsidRPr="00491B91">
        <w:rPr>
          <w:rFonts w:ascii="Courier New" w:hAnsi="Courier New" w:cs="Courier New"/>
          <w:b/>
          <w:noProof/>
          <w:u w:val="single"/>
          <w:lang w:val="id-ID"/>
        </w:rPr>
        <w:t>SURAT PERNYATAAN</w:t>
      </w:r>
    </w:p>
    <w:p w14:paraId="2BDCBAD5" w14:textId="77777777" w:rsidR="00C362E9" w:rsidRPr="00491B91" w:rsidRDefault="00C362E9" w:rsidP="00C362E9">
      <w:pPr>
        <w:tabs>
          <w:tab w:val="left" w:leader="hyphen" w:pos="9356"/>
        </w:tabs>
        <w:jc w:val="center"/>
        <w:rPr>
          <w:rFonts w:ascii="Courier New" w:hAnsi="Courier New" w:cs="Courier New"/>
        </w:rPr>
      </w:pPr>
      <w:r w:rsidRPr="00491B91">
        <w:rPr>
          <w:rFonts w:ascii="Courier New" w:hAnsi="Courier New" w:cs="Courier New"/>
        </w:rPr>
        <w:t>(Pasal 100 PMNA/KBPN No. 3 Tahun 1997)</w:t>
      </w:r>
    </w:p>
    <w:p w14:paraId="4DF8471C" w14:textId="77777777" w:rsidR="00267F4C" w:rsidRPr="00491B91" w:rsidRDefault="00267F4C" w:rsidP="00267F4C">
      <w:pPr>
        <w:jc w:val="center"/>
        <w:rPr>
          <w:rFonts w:ascii="Courier New" w:hAnsi="Courier New" w:cs="Courier New"/>
          <w:noProof/>
          <w:sz w:val="22"/>
          <w:szCs w:val="22"/>
          <w:lang w:val="id-ID"/>
        </w:rPr>
      </w:pPr>
    </w:p>
    <w:p w14:paraId="48CCCCD2" w14:textId="77777777" w:rsidR="00267F4C" w:rsidRPr="00491B91" w:rsidRDefault="00267F4C" w:rsidP="00267F4C">
      <w:pPr>
        <w:jc w:val="both"/>
        <w:rPr>
          <w:rFonts w:ascii="Courier New" w:hAnsi="Courier New" w:cs="Courier New"/>
          <w:noProof/>
          <w:sz w:val="22"/>
          <w:szCs w:val="22"/>
          <w:lang w:val="id-ID"/>
        </w:rPr>
      </w:pPr>
      <w:r w:rsidRPr="00491B91">
        <w:rPr>
          <w:rFonts w:ascii="Courier New" w:hAnsi="Courier New" w:cs="Courier New"/>
          <w:noProof/>
          <w:sz w:val="22"/>
          <w:szCs w:val="22"/>
          <w:lang w:val="id-ID"/>
        </w:rPr>
        <w:t>Yang bertandatangan di bawah ini :</w:t>
      </w:r>
    </w:p>
    <w:p w14:paraId="5BBB664D" w14:textId="01B8A968" w:rsidR="007D7892" w:rsidRPr="00EA227D" w:rsidRDefault="007D7892" w:rsidP="007D7892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257EFD">
        <w:rPr>
          <w:rFonts w:ascii="Courier New" w:hAnsi="Courier New" w:cs="Courier New"/>
          <w:sz w:val="20"/>
          <w:szCs w:val="20"/>
        </w:rPr>
        <w:t>Nama</w:t>
      </w:r>
      <w:r w:rsidRPr="00257EFD">
        <w:rPr>
          <w:rFonts w:ascii="Courier New" w:hAnsi="Courier New" w:cs="Courier New"/>
          <w:sz w:val="20"/>
          <w:szCs w:val="20"/>
        </w:rPr>
        <w:tab/>
      </w:r>
      <w:r w:rsidRPr="00257EFD">
        <w:rPr>
          <w:rFonts w:ascii="Courier New" w:hAnsi="Courier New" w:cs="Courier New"/>
          <w:sz w:val="20"/>
          <w:szCs w:val="20"/>
        </w:rPr>
        <w:tab/>
      </w:r>
      <w:r w:rsidRPr="00257EFD">
        <w:rPr>
          <w:rFonts w:ascii="Courier New" w:hAnsi="Courier New" w:cs="Courier New"/>
          <w:sz w:val="20"/>
          <w:szCs w:val="20"/>
        </w:rPr>
        <w:tab/>
        <w:t xml:space="preserve">: </w:t>
      </w:r>
    </w:p>
    <w:p w14:paraId="3F5090E8" w14:textId="2447AC50" w:rsidR="007D7892" w:rsidRPr="001A646F" w:rsidRDefault="007D7892" w:rsidP="007D7892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1A646F">
        <w:rPr>
          <w:rFonts w:ascii="Courier New" w:hAnsi="Courier New" w:cs="Courier New"/>
          <w:sz w:val="20"/>
          <w:szCs w:val="20"/>
        </w:rPr>
        <w:t>Tempat/Tgl. Lahir</w:t>
      </w:r>
      <w:r w:rsidRPr="001A646F">
        <w:rPr>
          <w:rFonts w:ascii="Courier New" w:hAnsi="Courier New" w:cs="Courier New"/>
          <w:sz w:val="20"/>
          <w:szCs w:val="20"/>
        </w:rPr>
        <w:tab/>
        <w:t xml:space="preserve">: </w:t>
      </w:r>
    </w:p>
    <w:p w14:paraId="10D3F491" w14:textId="6CAA2F03" w:rsidR="007D7892" w:rsidRPr="00F01BD3" w:rsidRDefault="007D7892" w:rsidP="007D7892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1A646F">
        <w:rPr>
          <w:rFonts w:ascii="Courier New" w:hAnsi="Courier New" w:cs="Courier New"/>
          <w:sz w:val="20"/>
          <w:szCs w:val="20"/>
        </w:rPr>
        <w:t>Pekerjaan</w:t>
      </w:r>
      <w:r w:rsidRPr="001A646F">
        <w:rPr>
          <w:rFonts w:ascii="Courier New" w:hAnsi="Courier New" w:cs="Courier New"/>
          <w:sz w:val="20"/>
          <w:szCs w:val="20"/>
        </w:rPr>
        <w:tab/>
      </w:r>
      <w:r w:rsidRPr="001A646F">
        <w:rPr>
          <w:rFonts w:ascii="Courier New" w:hAnsi="Courier New" w:cs="Courier New"/>
          <w:sz w:val="20"/>
          <w:szCs w:val="20"/>
        </w:rPr>
        <w:tab/>
        <w:t xml:space="preserve">: </w:t>
      </w:r>
    </w:p>
    <w:p w14:paraId="52CFF8CF" w14:textId="57DA6E8A" w:rsidR="007D7892" w:rsidRDefault="007D7892" w:rsidP="00B316F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1A646F">
        <w:rPr>
          <w:rFonts w:ascii="Courier New" w:hAnsi="Courier New" w:cs="Courier New"/>
          <w:sz w:val="20"/>
          <w:szCs w:val="20"/>
        </w:rPr>
        <w:t>Alamat</w:t>
      </w:r>
      <w:r w:rsidRPr="001A646F">
        <w:rPr>
          <w:rFonts w:ascii="Courier New" w:hAnsi="Courier New" w:cs="Courier New"/>
          <w:sz w:val="20"/>
          <w:szCs w:val="20"/>
        </w:rPr>
        <w:tab/>
      </w:r>
      <w:r w:rsidRPr="001A646F">
        <w:rPr>
          <w:rFonts w:ascii="Courier New" w:hAnsi="Courier New" w:cs="Courier New"/>
          <w:sz w:val="20"/>
          <w:szCs w:val="20"/>
        </w:rPr>
        <w:tab/>
        <w:t xml:space="preserve">: </w:t>
      </w:r>
    </w:p>
    <w:p w14:paraId="41513D6C" w14:textId="77777777" w:rsidR="00B316FE" w:rsidRDefault="00B316FE" w:rsidP="00B316F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id-ID"/>
        </w:rPr>
      </w:pPr>
    </w:p>
    <w:p w14:paraId="6F5BB2BC" w14:textId="77777777" w:rsidR="004A2AFB" w:rsidRPr="00491B91" w:rsidRDefault="004A2AFB" w:rsidP="004F5BE8">
      <w:pPr>
        <w:tabs>
          <w:tab w:val="left" w:leader="hyphen" w:pos="9639"/>
        </w:tabs>
        <w:jc w:val="both"/>
        <w:rPr>
          <w:rFonts w:ascii="Courier New" w:hAnsi="Courier New" w:cs="Courier New"/>
          <w:noProof/>
          <w:sz w:val="22"/>
          <w:szCs w:val="22"/>
          <w:lang w:val="id-ID"/>
        </w:rPr>
      </w:pPr>
      <w:r w:rsidRPr="00491B91">
        <w:rPr>
          <w:rFonts w:ascii="Courier New" w:hAnsi="Courier New" w:cs="Courier New"/>
          <w:noProof/>
          <w:sz w:val="22"/>
          <w:szCs w:val="22"/>
          <w:lang w:val="id-ID"/>
        </w:rPr>
        <w:t>Menerangkan dengan ini bahwa penandatangaann dengan secara sah telah mengalihkan hak katas tanah kepada:</w:t>
      </w:r>
      <w:r w:rsidRPr="00491B91">
        <w:rPr>
          <w:rFonts w:ascii="Courier New" w:hAnsi="Courier New" w:cs="Courier New"/>
          <w:noProof/>
          <w:sz w:val="22"/>
          <w:szCs w:val="22"/>
          <w:lang w:val="id-ID"/>
        </w:rPr>
        <w:tab/>
      </w:r>
    </w:p>
    <w:p w14:paraId="2E24A8E6" w14:textId="5397037D" w:rsidR="007D7892" w:rsidRPr="00257EFD" w:rsidRDefault="007D7892" w:rsidP="007D7892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257EFD">
        <w:rPr>
          <w:rFonts w:ascii="Courier New" w:hAnsi="Courier New" w:cs="Courier New"/>
          <w:sz w:val="20"/>
          <w:szCs w:val="20"/>
        </w:rPr>
        <w:t>Nama</w:t>
      </w:r>
      <w:r w:rsidRPr="00257EFD">
        <w:rPr>
          <w:rFonts w:ascii="Courier New" w:hAnsi="Courier New" w:cs="Courier New"/>
          <w:sz w:val="20"/>
          <w:szCs w:val="20"/>
        </w:rPr>
        <w:tab/>
      </w:r>
      <w:r w:rsidRPr="00257EFD">
        <w:rPr>
          <w:rFonts w:ascii="Courier New" w:hAnsi="Courier New" w:cs="Courier New"/>
          <w:sz w:val="20"/>
          <w:szCs w:val="20"/>
        </w:rPr>
        <w:tab/>
      </w:r>
      <w:r w:rsidRPr="00257EFD">
        <w:rPr>
          <w:rFonts w:ascii="Courier New" w:hAnsi="Courier New" w:cs="Courier New"/>
          <w:sz w:val="20"/>
          <w:szCs w:val="20"/>
        </w:rPr>
        <w:tab/>
        <w:t xml:space="preserve">: </w:t>
      </w:r>
    </w:p>
    <w:p w14:paraId="4F7048D5" w14:textId="49797554" w:rsidR="007D7892" w:rsidRPr="001A646F" w:rsidRDefault="007D7892" w:rsidP="007D7892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1A646F">
        <w:rPr>
          <w:rFonts w:ascii="Courier New" w:hAnsi="Courier New" w:cs="Courier New"/>
          <w:sz w:val="20"/>
          <w:szCs w:val="20"/>
        </w:rPr>
        <w:t>Tempat/Tgl. Lahir</w:t>
      </w:r>
      <w:r w:rsidRPr="001A646F">
        <w:rPr>
          <w:rFonts w:ascii="Courier New" w:hAnsi="Courier New" w:cs="Courier New"/>
          <w:sz w:val="20"/>
          <w:szCs w:val="20"/>
        </w:rPr>
        <w:tab/>
        <w:t xml:space="preserve">: </w:t>
      </w:r>
    </w:p>
    <w:p w14:paraId="21A705F2" w14:textId="168A0F4B" w:rsidR="007D7892" w:rsidRDefault="007D7892" w:rsidP="007D7892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1A646F">
        <w:rPr>
          <w:rFonts w:ascii="Courier New" w:hAnsi="Courier New" w:cs="Courier New"/>
          <w:sz w:val="20"/>
          <w:szCs w:val="20"/>
        </w:rPr>
        <w:t>Pekerjaan</w:t>
      </w:r>
      <w:r w:rsidRPr="001A646F">
        <w:rPr>
          <w:rFonts w:ascii="Courier New" w:hAnsi="Courier New" w:cs="Courier New"/>
          <w:sz w:val="20"/>
          <w:szCs w:val="20"/>
        </w:rPr>
        <w:tab/>
      </w:r>
      <w:r w:rsidRPr="001A646F">
        <w:rPr>
          <w:rFonts w:ascii="Courier New" w:hAnsi="Courier New" w:cs="Courier New"/>
          <w:sz w:val="20"/>
          <w:szCs w:val="20"/>
        </w:rPr>
        <w:tab/>
        <w:t xml:space="preserve">: </w:t>
      </w:r>
    </w:p>
    <w:p w14:paraId="27C9C5C4" w14:textId="64AE22C9" w:rsidR="00257EFD" w:rsidRDefault="007D7892" w:rsidP="00B316F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1A646F">
        <w:rPr>
          <w:rFonts w:ascii="Courier New" w:hAnsi="Courier New" w:cs="Courier New"/>
          <w:sz w:val="20"/>
          <w:szCs w:val="20"/>
        </w:rPr>
        <w:t>Alamat</w:t>
      </w:r>
      <w:r w:rsidRPr="001A646F">
        <w:rPr>
          <w:rFonts w:ascii="Courier New" w:hAnsi="Courier New" w:cs="Courier New"/>
          <w:sz w:val="20"/>
          <w:szCs w:val="20"/>
        </w:rPr>
        <w:tab/>
      </w:r>
      <w:r w:rsidRPr="001A646F">
        <w:rPr>
          <w:rFonts w:ascii="Courier New" w:hAnsi="Courier New" w:cs="Courier New"/>
          <w:sz w:val="20"/>
          <w:szCs w:val="20"/>
        </w:rPr>
        <w:tab/>
        <w:t xml:space="preserve">: </w:t>
      </w:r>
    </w:p>
    <w:p w14:paraId="49672F30" w14:textId="77777777" w:rsidR="00B316FE" w:rsidRPr="001A646F" w:rsidRDefault="00B316FE" w:rsidP="00B316FE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</w:p>
    <w:p w14:paraId="35A672A8" w14:textId="657E2899" w:rsidR="004F5BE8" w:rsidRDefault="00267F4C" w:rsidP="004D5981">
      <w:pPr>
        <w:tabs>
          <w:tab w:val="left" w:leader="hyphen" w:pos="9639"/>
        </w:tabs>
        <w:jc w:val="both"/>
        <w:rPr>
          <w:rFonts w:ascii="Courier New" w:hAnsi="Courier New" w:cs="Courier New"/>
          <w:noProof/>
          <w:sz w:val="22"/>
          <w:szCs w:val="22"/>
        </w:rPr>
      </w:pPr>
      <w:r w:rsidRPr="00491B91">
        <w:rPr>
          <w:rFonts w:ascii="Courier New" w:hAnsi="Courier New" w:cs="Courier New"/>
          <w:noProof/>
          <w:sz w:val="22"/>
          <w:szCs w:val="22"/>
          <w:lang w:val="id-ID"/>
        </w:rPr>
        <w:t>Atas</w:t>
      </w:r>
      <w:r w:rsidR="004F5BE8">
        <w:rPr>
          <w:rFonts w:ascii="Courier New" w:hAnsi="Courier New" w:cs="Courier New"/>
          <w:noProof/>
          <w:sz w:val="22"/>
          <w:szCs w:val="22"/>
          <w:lang w:val="id-ID"/>
        </w:rPr>
        <w:t xml:space="preserve"> :</w:t>
      </w:r>
      <w:r w:rsidR="004F5BE8">
        <w:rPr>
          <w:rFonts w:ascii="Courier New" w:hAnsi="Courier New" w:cs="Courier New"/>
          <w:noProof/>
          <w:sz w:val="22"/>
          <w:szCs w:val="22"/>
        </w:rPr>
        <w:tab/>
      </w:r>
    </w:p>
    <w:p w14:paraId="3AD5A325" w14:textId="77777777" w:rsidR="007D7892" w:rsidRPr="00057272" w:rsidRDefault="00614846" w:rsidP="007D7892">
      <w:pPr>
        <w:spacing w:line="276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8D17A1">
        <w:rPr>
          <w:rFonts w:ascii="Courier New" w:hAnsi="Courier New" w:cs="Courier New"/>
          <w:noProof/>
          <w:sz w:val="22"/>
          <w:szCs w:val="22"/>
        </w:rPr>
        <w:t>Sebidang</w:t>
      </w:r>
      <w:r w:rsidRPr="008D17A1">
        <w:rPr>
          <w:rFonts w:ascii="Courier New" w:hAnsi="Courier New" w:cs="Courier New"/>
          <w:noProof/>
          <w:sz w:val="22"/>
          <w:szCs w:val="22"/>
          <w:lang w:val="id-ID"/>
        </w:rPr>
        <w:t xml:space="preserve"> tanah </w:t>
      </w:r>
      <w:r w:rsidR="00BA4B74" w:rsidRPr="009F13BA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 xml:space="preserve">Hak </w:t>
      </w:r>
      <w:r w:rsidR="007D7892" w:rsidRPr="009F13BA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 xml:space="preserve">Hak </w:t>
      </w:r>
      <w:r w:rsidR="007D7892" w:rsidRPr="009F13BA">
        <w:rPr>
          <w:rFonts w:ascii="Courier New" w:hAnsi="Courier New" w:cs="Courier New"/>
          <w:noProof/>
          <w:color w:val="000000" w:themeColor="text1"/>
          <w:sz w:val="22"/>
          <w:szCs w:val="22"/>
        </w:rPr>
        <w:t>Milik</w:t>
      </w:r>
      <w:r w:rsidR="007D7892" w:rsidRPr="009F13BA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 xml:space="preserve"> </w:t>
      </w:r>
      <w:r w:rsidR="007D7892" w:rsidRPr="00EA227D">
        <w:rPr>
          <w:rFonts w:ascii="Courier New" w:hAnsi="Courier New" w:cs="Courier New"/>
          <w:noProof/>
          <w:color w:val="000000" w:themeColor="text1"/>
          <w:sz w:val="22"/>
          <w:szCs w:val="22"/>
        </w:rPr>
        <w:t xml:space="preserve">651/Desa Mekarwangi </w:t>
      </w:r>
      <w:r w:rsidR="007D7892" w:rsidRPr="009F13BA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seluas kurang lebih</w:t>
      </w:r>
      <w:r w:rsidR="007D7892" w:rsidRPr="009F13BA">
        <w:rPr>
          <w:rFonts w:ascii="Courier New" w:hAnsi="Courier New" w:cs="Courier New"/>
          <w:noProof/>
          <w:color w:val="000000" w:themeColor="text1"/>
          <w:sz w:val="22"/>
          <w:szCs w:val="22"/>
        </w:rPr>
        <w:t xml:space="preserve"> </w:t>
      </w:r>
      <w:r w:rsidR="007D7892" w:rsidRPr="00EA227D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167</w:t>
      </w:r>
      <w:r w:rsidR="007D7892" w:rsidRPr="00EA227D">
        <w:rPr>
          <w:rFonts w:ascii="Courier New" w:hAnsi="Courier New" w:cs="Courier New"/>
          <w:noProof/>
          <w:color w:val="000000" w:themeColor="text1"/>
          <w:sz w:val="22"/>
          <w:szCs w:val="22"/>
        </w:rPr>
        <w:t xml:space="preserve"> m2</w:t>
      </w:r>
      <w:r w:rsidR="007D7892" w:rsidRPr="00EA227D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 xml:space="preserve"> </w:t>
      </w:r>
      <w:r w:rsidR="007D7892" w:rsidRPr="00EA227D">
        <w:rPr>
          <w:rFonts w:ascii="Courier New" w:hAnsi="Courier New" w:cs="Courier New"/>
          <w:noProof/>
          <w:color w:val="000000" w:themeColor="text1"/>
          <w:sz w:val="22"/>
          <w:szCs w:val="22"/>
        </w:rPr>
        <w:t xml:space="preserve">( </w:t>
      </w:r>
      <w:r w:rsidR="007D7892" w:rsidRPr="00EA227D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seratus enam puluh tujuh</w:t>
      </w:r>
      <w:r w:rsidR="007D7892" w:rsidRPr="00EA227D">
        <w:rPr>
          <w:rFonts w:ascii="Courier New" w:hAnsi="Courier New" w:cs="Courier New"/>
          <w:noProof/>
          <w:color w:val="000000" w:themeColor="text1"/>
          <w:sz w:val="22"/>
          <w:szCs w:val="22"/>
        </w:rPr>
        <w:t xml:space="preserve"> meter persegi</w:t>
      </w:r>
      <w:r w:rsidR="007D7892" w:rsidRPr="002A49D5">
        <w:rPr>
          <w:rFonts w:ascii="Courier New" w:hAnsi="Courier New" w:cs="Courier New"/>
          <w:noProof/>
          <w:color w:val="000000" w:themeColor="text1"/>
          <w:sz w:val="22"/>
          <w:szCs w:val="22"/>
        </w:rPr>
        <w:t>)</w:t>
      </w:r>
      <w:r w:rsidR="007D7892" w:rsidRPr="009F13BA">
        <w:rPr>
          <w:rFonts w:ascii="Courier New" w:hAnsi="Courier New" w:cs="Courier New"/>
          <w:noProof/>
          <w:color w:val="000000" w:themeColor="text1"/>
          <w:sz w:val="22"/>
          <w:szCs w:val="22"/>
        </w:rPr>
        <w:t xml:space="preserve">, </w:t>
      </w:r>
      <w:r w:rsidR="007D7892" w:rsidRPr="009F13BA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yang terletak di :</w:t>
      </w:r>
      <w:r w:rsidR="007D7892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ab/>
      </w:r>
      <w:r w:rsidR="007D7892" w:rsidRPr="009F13BA">
        <w:rPr>
          <w:rFonts w:ascii="Courier New" w:hAnsi="Courier New" w:cs="Courier New"/>
          <w:noProof/>
          <w:color w:val="000000" w:themeColor="text1"/>
          <w:sz w:val="22"/>
          <w:szCs w:val="22"/>
        </w:rPr>
        <w:t xml:space="preserve"> </w:t>
      </w:r>
    </w:p>
    <w:p w14:paraId="30E0A6C6" w14:textId="77777777" w:rsidR="007D7892" w:rsidRPr="009F13BA" w:rsidRDefault="007D7892" w:rsidP="007D7892">
      <w:pPr>
        <w:tabs>
          <w:tab w:val="left" w:pos="2127"/>
          <w:tab w:val="left" w:leader="hyphen" w:pos="9639"/>
        </w:tabs>
        <w:spacing w:line="276" w:lineRule="auto"/>
        <w:ind w:firstLine="426"/>
        <w:jc w:val="both"/>
        <w:rPr>
          <w:rFonts w:ascii="Courier New" w:hAnsi="Courier New" w:cs="Courier New"/>
          <w:noProof/>
          <w:color w:val="000000" w:themeColor="text1"/>
          <w:sz w:val="22"/>
          <w:szCs w:val="22"/>
        </w:rPr>
      </w:pP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Propinsi</w:t>
      </w: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</w:rPr>
        <w:tab/>
      </w: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: Jawa Barat</w:t>
      </w: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</w:rPr>
        <w:t xml:space="preserve">; </w:t>
      </w: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</w:rPr>
        <w:tab/>
      </w:r>
    </w:p>
    <w:p w14:paraId="356AB5B9" w14:textId="77777777" w:rsidR="007D7892" w:rsidRPr="009F13BA" w:rsidRDefault="007D7892" w:rsidP="007D7892">
      <w:pPr>
        <w:tabs>
          <w:tab w:val="left" w:pos="2127"/>
          <w:tab w:val="left" w:leader="hyphen" w:pos="9639"/>
        </w:tabs>
        <w:spacing w:line="276" w:lineRule="auto"/>
        <w:ind w:firstLine="426"/>
        <w:jc w:val="both"/>
        <w:rPr>
          <w:rFonts w:ascii="Courier New" w:hAnsi="Courier New" w:cs="Courier New"/>
          <w:noProof/>
          <w:color w:val="000000" w:themeColor="text1"/>
          <w:sz w:val="22"/>
          <w:szCs w:val="22"/>
        </w:rPr>
      </w:pP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Kabupaten</w:t>
      </w: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ab/>
        <w:t>: Bandung Barat</w:t>
      </w: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</w:rPr>
        <w:t xml:space="preserve">; </w:t>
      </w: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</w:rPr>
        <w:tab/>
      </w:r>
    </w:p>
    <w:p w14:paraId="59CA5219" w14:textId="77777777" w:rsidR="007D7892" w:rsidRPr="009F13BA" w:rsidRDefault="007D7892" w:rsidP="007D7892">
      <w:pPr>
        <w:tabs>
          <w:tab w:val="left" w:pos="2127"/>
          <w:tab w:val="left" w:leader="hyphen" w:pos="9639"/>
        </w:tabs>
        <w:spacing w:line="276" w:lineRule="auto"/>
        <w:ind w:firstLine="426"/>
        <w:jc w:val="both"/>
        <w:rPr>
          <w:rFonts w:ascii="Courier New" w:hAnsi="Courier New" w:cs="Courier New"/>
          <w:noProof/>
          <w:color w:val="000000" w:themeColor="text1"/>
          <w:sz w:val="22"/>
          <w:szCs w:val="22"/>
        </w:rPr>
      </w:pP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Kecamatan</w:t>
      </w: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ab/>
      </w: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</w:rPr>
        <w:t xml:space="preserve">: </w:t>
      </w:r>
      <w:r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Lembang</w:t>
      </w: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</w:rPr>
        <w:t>;</w:t>
      </w: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</w:rPr>
        <w:tab/>
      </w:r>
    </w:p>
    <w:p w14:paraId="12EDB6EA" w14:textId="24A47C90" w:rsidR="007D7892" w:rsidRPr="0081424B" w:rsidRDefault="007D7892" w:rsidP="007D7892">
      <w:pPr>
        <w:tabs>
          <w:tab w:val="left" w:pos="2127"/>
          <w:tab w:val="left" w:leader="hyphen" w:pos="9639"/>
        </w:tabs>
        <w:spacing w:line="276" w:lineRule="auto"/>
        <w:ind w:firstLine="426"/>
        <w:jc w:val="both"/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</w:pP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Desa</w:t>
      </w: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ab/>
        <w:t>:</w:t>
      </w:r>
      <w:r w:rsidRPr="009F13BA">
        <w:rPr>
          <w:rFonts w:ascii="Courier New" w:hAnsi="Courier New" w:cs="Courier New"/>
          <w:noProof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Mekarwangi</w:t>
      </w:r>
      <w:r>
        <w:rPr>
          <w:rFonts w:ascii="Courier New" w:hAnsi="Courier New" w:cs="Courier New"/>
          <w:noProof/>
          <w:color w:val="000000" w:themeColor="text1"/>
          <w:sz w:val="22"/>
          <w:szCs w:val="22"/>
        </w:rPr>
        <w:t>;</w:t>
      </w:r>
      <w:r w:rsidR="0081424B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-------------------------------------------</w:t>
      </w:r>
    </w:p>
    <w:p w14:paraId="3A3A0DB5" w14:textId="79F0446F" w:rsidR="007D7892" w:rsidRPr="0081424B" w:rsidRDefault="007D7892" w:rsidP="007D7892">
      <w:pPr>
        <w:tabs>
          <w:tab w:val="left" w:pos="2127"/>
          <w:tab w:val="left" w:leader="hyphen" w:pos="9639"/>
        </w:tabs>
        <w:spacing w:line="276" w:lineRule="auto"/>
        <w:ind w:firstLine="426"/>
        <w:jc w:val="both"/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</w:pPr>
      <w:r w:rsidRPr="00A46640">
        <w:rPr>
          <w:rFonts w:ascii="Courier New" w:hAnsi="Courier New" w:cs="Courier New"/>
          <w:noProof/>
          <w:color w:val="000000" w:themeColor="text1"/>
          <w:sz w:val="22"/>
          <w:szCs w:val="22"/>
        </w:rPr>
        <w:t>Blok</w:t>
      </w:r>
      <w:r w:rsidRPr="00A46640">
        <w:rPr>
          <w:rFonts w:ascii="Courier New" w:hAnsi="Courier New" w:cs="Courier New"/>
          <w:noProof/>
          <w:color w:val="000000" w:themeColor="text1"/>
          <w:sz w:val="22"/>
          <w:szCs w:val="22"/>
        </w:rPr>
        <w:tab/>
        <w:t xml:space="preserve">: </w:t>
      </w:r>
      <w:r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Bengkok</w:t>
      </w:r>
      <w:r w:rsidRPr="00A46640">
        <w:rPr>
          <w:rFonts w:ascii="Courier New" w:hAnsi="Courier New" w:cs="Courier New"/>
          <w:noProof/>
          <w:color w:val="000000" w:themeColor="text1"/>
          <w:sz w:val="22"/>
          <w:szCs w:val="22"/>
        </w:rPr>
        <w:t>;</w:t>
      </w:r>
      <w:r w:rsidR="0081424B">
        <w:rPr>
          <w:rFonts w:ascii="Courier New" w:hAnsi="Courier New" w:cs="Courier New"/>
          <w:noProof/>
          <w:color w:val="000000" w:themeColor="text1"/>
          <w:sz w:val="22"/>
          <w:szCs w:val="22"/>
          <w:lang w:val="id-ID"/>
        </w:rPr>
        <w:t>----------------------------------------------</w:t>
      </w:r>
    </w:p>
    <w:p w14:paraId="33F7808A" w14:textId="050A1A5B" w:rsidR="00614846" w:rsidRPr="001D3D12" w:rsidRDefault="00614846" w:rsidP="001D3D12">
      <w:pPr>
        <w:tabs>
          <w:tab w:val="left" w:pos="2127"/>
          <w:tab w:val="left" w:leader="hyphen" w:pos="9639"/>
        </w:tabs>
        <w:spacing w:line="276" w:lineRule="auto"/>
        <w:ind w:firstLine="426"/>
        <w:jc w:val="both"/>
        <w:rPr>
          <w:rFonts w:ascii="Courier New" w:hAnsi="Courier New" w:cs="Courier New"/>
          <w:noProof/>
          <w:color w:val="000000" w:themeColor="text1"/>
          <w:sz w:val="22"/>
          <w:szCs w:val="22"/>
          <w:highlight w:val="yellow"/>
        </w:rPr>
      </w:pPr>
      <w:r w:rsidRPr="00E85D66">
        <w:rPr>
          <w:rFonts w:ascii="Courier New" w:hAnsi="Courier New" w:cs="Courier New"/>
          <w:noProof/>
          <w:sz w:val="22"/>
          <w:szCs w:val="22"/>
          <w:lang w:val="id-ID"/>
        </w:rPr>
        <w:t>Berdasarkan</w:t>
      </w:r>
      <w:r w:rsidRPr="00E85D66">
        <w:rPr>
          <w:rFonts w:ascii="Courier New" w:hAnsi="Courier New" w:cs="Courier New"/>
          <w:noProof/>
          <w:sz w:val="22"/>
          <w:szCs w:val="22"/>
          <w:lang w:val="id-ID"/>
        </w:rPr>
        <w:tab/>
        <w:t xml:space="preserve">: </w:t>
      </w:r>
      <w:r w:rsidR="00F91121" w:rsidRPr="0081424B">
        <w:rPr>
          <w:rFonts w:ascii="Courier New" w:hAnsi="Courier New" w:cs="Courier New"/>
          <w:noProof/>
          <w:sz w:val="22"/>
          <w:szCs w:val="22"/>
          <w:lang w:val="id-ID"/>
        </w:rPr>
        <w:t xml:space="preserve">Akta Jual Beli Nomor </w:t>
      </w:r>
      <w:r w:rsidR="001D3D12" w:rsidRPr="0081424B">
        <w:rPr>
          <w:rFonts w:ascii="Courier New" w:hAnsi="Courier New" w:cs="Courier New"/>
          <w:noProof/>
          <w:sz w:val="22"/>
          <w:szCs w:val="22"/>
          <w:lang w:val="id-ID"/>
        </w:rPr>
        <w:t>0</w:t>
      </w:r>
      <w:r w:rsidR="00E85D66" w:rsidRPr="0081424B">
        <w:rPr>
          <w:rFonts w:ascii="Courier New" w:hAnsi="Courier New" w:cs="Courier New"/>
          <w:noProof/>
          <w:sz w:val="22"/>
          <w:szCs w:val="22"/>
          <w:lang w:val="id-ID"/>
        </w:rPr>
        <w:t>1</w:t>
      </w:r>
      <w:r w:rsidR="00F91121" w:rsidRPr="0081424B">
        <w:rPr>
          <w:rFonts w:ascii="Courier New" w:hAnsi="Courier New" w:cs="Courier New"/>
          <w:noProof/>
          <w:sz w:val="22"/>
          <w:szCs w:val="22"/>
          <w:lang w:val="id-ID"/>
        </w:rPr>
        <w:t xml:space="preserve"> Tahun 202</w:t>
      </w:r>
      <w:r w:rsidR="001D3D12" w:rsidRPr="0081424B">
        <w:rPr>
          <w:rFonts w:ascii="Courier New" w:hAnsi="Courier New" w:cs="Courier New"/>
          <w:noProof/>
          <w:sz w:val="22"/>
          <w:szCs w:val="22"/>
          <w:lang w:val="id-ID"/>
        </w:rPr>
        <w:t xml:space="preserve">6 </w:t>
      </w:r>
      <w:r w:rsidR="006C05D3" w:rsidRPr="0081424B">
        <w:rPr>
          <w:rFonts w:ascii="Courier New" w:hAnsi="Courier New" w:cs="Courier New"/>
          <w:noProof/>
          <w:sz w:val="22"/>
          <w:szCs w:val="22"/>
          <w:lang w:val="id-ID"/>
        </w:rPr>
        <w:t>tanggal</w:t>
      </w:r>
      <w:r w:rsidR="001D3D12" w:rsidRPr="0081424B">
        <w:rPr>
          <w:rFonts w:ascii="Courier New" w:hAnsi="Courier New" w:cs="Courier New"/>
          <w:noProof/>
          <w:color w:val="000000" w:themeColor="text1"/>
          <w:sz w:val="22"/>
          <w:szCs w:val="22"/>
        </w:rPr>
        <w:t xml:space="preserve"> </w:t>
      </w:r>
      <w:r w:rsidR="001D3D12" w:rsidRPr="0081424B">
        <w:rPr>
          <w:rFonts w:ascii="Courier New" w:hAnsi="Courier New" w:cs="Courier New"/>
          <w:noProof/>
          <w:sz w:val="22"/>
          <w:szCs w:val="22"/>
          <w:lang w:val="id-ID"/>
        </w:rPr>
        <w:t>9</w:t>
      </w:r>
      <w:r w:rsidR="00E85D66" w:rsidRPr="0081424B">
        <w:rPr>
          <w:rFonts w:ascii="Courier New" w:hAnsi="Courier New" w:cs="Courier New"/>
          <w:noProof/>
          <w:sz w:val="22"/>
          <w:szCs w:val="22"/>
          <w:lang w:val="id-ID"/>
        </w:rPr>
        <w:t xml:space="preserve"> </w:t>
      </w:r>
      <w:r w:rsidR="001D3D12" w:rsidRPr="0081424B">
        <w:rPr>
          <w:rFonts w:ascii="Courier New" w:hAnsi="Courier New" w:cs="Courier New"/>
          <w:noProof/>
          <w:sz w:val="22"/>
          <w:szCs w:val="22"/>
          <w:lang w:val="id-ID"/>
        </w:rPr>
        <w:t>Januari</w:t>
      </w:r>
      <w:r w:rsidR="00F91121" w:rsidRPr="0081424B">
        <w:rPr>
          <w:rFonts w:ascii="Courier New" w:hAnsi="Courier New" w:cs="Courier New"/>
          <w:noProof/>
          <w:sz w:val="22"/>
          <w:szCs w:val="22"/>
          <w:lang w:val="id-ID"/>
        </w:rPr>
        <w:t xml:space="preserve"> 202</w:t>
      </w:r>
      <w:r w:rsidR="001D3D12" w:rsidRPr="0081424B">
        <w:rPr>
          <w:rFonts w:ascii="Courier New" w:hAnsi="Courier New" w:cs="Courier New"/>
          <w:noProof/>
          <w:sz w:val="22"/>
          <w:szCs w:val="22"/>
          <w:lang w:val="id-ID"/>
        </w:rPr>
        <w:t>6</w:t>
      </w:r>
      <w:r w:rsidR="00F91121" w:rsidRPr="00E85D66">
        <w:rPr>
          <w:rFonts w:ascii="Courier New" w:hAnsi="Courier New" w:cs="Courier New"/>
          <w:noProof/>
          <w:sz w:val="22"/>
          <w:szCs w:val="22"/>
          <w:lang w:val="id-ID"/>
        </w:rPr>
        <w:tab/>
      </w:r>
    </w:p>
    <w:p w14:paraId="7F8C4B48" w14:textId="77777777" w:rsidR="00267F4C" w:rsidRPr="00491B91" w:rsidRDefault="00267F4C" w:rsidP="00171701">
      <w:pPr>
        <w:tabs>
          <w:tab w:val="left" w:leader="hyphen" w:pos="9639"/>
        </w:tabs>
        <w:jc w:val="both"/>
        <w:rPr>
          <w:rFonts w:ascii="Courier New" w:hAnsi="Courier New" w:cs="Courier New"/>
          <w:noProof/>
          <w:sz w:val="22"/>
          <w:szCs w:val="22"/>
          <w:lang w:val="id-ID"/>
        </w:rPr>
      </w:pPr>
      <w:r w:rsidRPr="00491B91">
        <w:rPr>
          <w:rFonts w:ascii="Courier New" w:hAnsi="Courier New" w:cs="Courier New"/>
          <w:noProof/>
          <w:sz w:val="22"/>
          <w:szCs w:val="22"/>
          <w:lang w:val="id-ID"/>
        </w:rPr>
        <w:t xml:space="preserve">yang telah dibuat di hadapan </w:t>
      </w:r>
      <w:r w:rsidRPr="00491B91">
        <w:rPr>
          <w:rFonts w:ascii="Courier New" w:hAnsi="Courier New" w:cs="Courier New"/>
          <w:b/>
          <w:noProof/>
          <w:sz w:val="22"/>
          <w:szCs w:val="22"/>
          <w:lang w:val="id-ID"/>
        </w:rPr>
        <w:t>R.A. NUKANTINI PUTRI PARINCHA, SH., M.Kn.</w:t>
      </w:r>
      <w:r w:rsidRPr="00491B91">
        <w:rPr>
          <w:rFonts w:ascii="Courier New" w:hAnsi="Courier New" w:cs="Courier New"/>
          <w:noProof/>
          <w:sz w:val="22"/>
          <w:szCs w:val="22"/>
          <w:lang w:val="id-ID"/>
        </w:rPr>
        <w:t>, Pejabat Pembuat Akta Tanah di Kabupaten Bandung Barat.</w:t>
      </w:r>
      <w:r w:rsidR="00171701" w:rsidRPr="00491B91">
        <w:rPr>
          <w:rFonts w:ascii="Courier New" w:hAnsi="Courier New" w:cs="Courier New"/>
          <w:noProof/>
          <w:sz w:val="22"/>
          <w:szCs w:val="22"/>
          <w:lang w:val="id-ID"/>
        </w:rPr>
        <w:tab/>
      </w:r>
    </w:p>
    <w:p w14:paraId="4430F4D4" w14:textId="77777777" w:rsidR="00267F4C" w:rsidRPr="00491B91" w:rsidRDefault="00C362E9" w:rsidP="00A07B48">
      <w:pPr>
        <w:tabs>
          <w:tab w:val="left" w:leader="hyphen" w:pos="9639"/>
        </w:tabs>
        <w:rPr>
          <w:rFonts w:ascii="Courier New" w:hAnsi="Courier New" w:cs="Courier New"/>
          <w:lang w:val="id-ID"/>
        </w:rPr>
      </w:pPr>
      <w:r w:rsidRPr="00491B91">
        <w:rPr>
          <w:rFonts w:ascii="Courier New" w:hAnsi="Courier New" w:cs="Courier New"/>
        </w:rPr>
        <w:t>Selanjutnya penandatangana menyatakan :</w:t>
      </w:r>
      <w:r w:rsidRPr="00491B91">
        <w:rPr>
          <w:rFonts w:ascii="Courier New" w:hAnsi="Courier New" w:cs="Courier New"/>
        </w:rPr>
        <w:tab/>
      </w:r>
    </w:p>
    <w:p w14:paraId="252D439B" w14:textId="77777777" w:rsidR="00C362E9" w:rsidRPr="00491B91" w:rsidRDefault="00C362E9" w:rsidP="00A07B48">
      <w:pPr>
        <w:numPr>
          <w:ilvl w:val="0"/>
          <w:numId w:val="2"/>
        </w:numPr>
        <w:tabs>
          <w:tab w:val="left" w:pos="426"/>
          <w:tab w:val="left" w:leader="hyphen" w:pos="9639"/>
        </w:tabs>
        <w:spacing w:line="276" w:lineRule="auto"/>
        <w:ind w:left="426" w:right="51"/>
        <w:jc w:val="both"/>
        <w:rPr>
          <w:rFonts w:ascii="Courier New" w:hAnsi="Courier New" w:cs="Courier New"/>
        </w:rPr>
      </w:pPr>
      <w:r w:rsidRPr="00491B91">
        <w:rPr>
          <w:rFonts w:ascii="Courier New" w:hAnsi="Courier New" w:cs="Courier New"/>
        </w:rPr>
        <w:t>Bahwa terhadap tanah tersebut di atas tidak ada orang lain yang mengajukan tuntutan apapaun/tidak sedang dalam sengketa dan tidak ada orang lain yang mengaku mempunyai hak atas tanah yang dialihkan/dibebani hak tanggungan, sehingga hanya penandatanganan menjamin bahwa yang menerima peralihan ha katas tanah tidak akan mendapat tuntutan atau gugatan dari siapapun mengenai tanah tersebut;</w:t>
      </w:r>
      <w:r w:rsidRPr="00491B91">
        <w:rPr>
          <w:rFonts w:ascii="Courier New" w:hAnsi="Courier New" w:cs="Courier New"/>
        </w:rPr>
        <w:tab/>
      </w:r>
    </w:p>
    <w:p w14:paraId="54875BF0" w14:textId="77777777" w:rsidR="00C362E9" w:rsidRPr="00491B91" w:rsidRDefault="00C362E9" w:rsidP="00A07B48">
      <w:pPr>
        <w:numPr>
          <w:ilvl w:val="0"/>
          <w:numId w:val="2"/>
        </w:numPr>
        <w:tabs>
          <w:tab w:val="left" w:pos="426"/>
          <w:tab w:val="left" w:leader="hyphen" w:pos="9639"/>
        </w:tabs>
        <w:spacing w:line="276" w:lineRule="auto"/>
        <w:ind w:left="426" w:right="51"/>
        <w:jc w:val="both"/>
        <w:rPr>
          <w:rFonts w:ascii="Courier New" w:hAnsi="Courier New" w:cs="Courier New"/>
        </w:rPr>
      </w:pPr>
      <w:r w:rsidRPr="00491B91">
        <w:rPr>
          <w:rFonts w:ascii="Courier New" w:hAnsi="Courier New" w:cs="Courier New"/>
        </w:rPr>
        <w:t>Bahwa ha katas tanah tersebut diatas tidak sedang dibebani dengan sesuatu apapun (tidak sedang dijaminkan)/ telah dibebani dengan hak tanggungan.</w:t>
      </w:r>
      <w:r w:rsidRPr="00491B91">
        <w:rPr>
          <w:rFonts w:ascii="Courier New" w:hAnsi="Courier New" w:cs="Courier New"/>
        </w:rPr>
        <w:tab/>
      </w:r>
    </w:p>
    <w:p w14:paraId="67DEDCBA" w14:textId="77777777" w:rsidR="00C362E9" w:rsidRPr="00491B91" w:rsidRDefault="00C362E9" w:rsidP="006C05D3">
      <w:pPr>
        <w:numPr>
          <w:ilvl w:val="0"/>
          <w:numId w:val="2"/>
        </w:numPr>
        <w:tabs>
          <w:tab w:val="left" w:pos="426"/>
          <w:tab w:val="left" w:leader="hyphen" w:pos="9639"/>
        </w:tabs>
        <w:spacing w:after="120" w:line="276" w:lineRule="auto"/>
        <w:ind w:left="426" w:right="51"/>
        <w:jc w:val="both"/>
        <w:rPr>
          <w:rFonts w:ascii="Courier New" w:hAnsi="Courier New" w:cs="Courier New"/>
        </w:rPr>
      </w:pPr>
      <w:r w:rsidRPr="00491B91">
        <w:rPr>
          <w:rFonts w:ascii="Courier New" w:hAnsi="Courier New" w:cs="Courier New"/>
        </w:rPr>
        <w:t>Bahwa penandatanganan tidak pernah menerima pemberitahuan dalam bentuk apapun dan dari siapapun juga bahwa terhadap tanah tersebut dalam sengketa, sehingga jika di kemudian hari timbul tuntutan dan/atau gugatan dari pihak manapun, maka segala resiko menajdi beban dan tanggung jawab penandatanganan.</w:t>
      </w:r>
      <w:r w:rsidRPr="00491B91">
        <w:rPr>
          <w:rFonts w:ascii="Courier New" w:hAnsi="Courier New" w:cs="Courier New"/>
        </w:rPr>
        <w:tab/>
      </w:r>
    </w:p>
    <w:p w14:paraId="6BC6C3E7" w14:textId="77777777" w:rsidR="00C362E9" w:rsidRPr="00491B91" w:rsidRDefault="00C362E9" w:rsidP="006C05D3">
      <w:pPr>
        <w:tabs>
          <w:tab w:val="left" w:leader="hyphen" w:pos="9639"/>
        </w:tabs>
        <w:ind w:left="66" w:right="51"/>
        <w:rPr>
          <w:rFonts w:ascii="Courier New" w:hAnsi="Courier New" w:cs="Courier New"/>
        </w:rPr>
      </w:pPr>
      <w:r w:rsidRPr="00491B91">
        <w:rPr>
          <w:rFonts w:ascii="Courier New" w:hAnsi="Courier New" w:cs="Courier New"/>
        </w:rPr>
        <w:t>Demikian pernyataan ini di buat dengan sebenarnya.</w:t>
      </w:r>
      <w:r w:rsidRPr="00491B91">
        <w:rPr>
          <w:rFonts w:ascii="Courier New" w:hAnsi="Courier New" w:cs="Courier New"/>
        </w:rPr>
        <w:tab/>
      </w:r>
    </w:p>
    <w:p w14:paraId="43566A2E" w14:textId="77777777" w:rsidR="00C362E9" w:rsidRPr="00491B91" w:rsidRDefault="00C362E9" w:rsidP="006C05D3">
      <w:pPr>
        <w:tabs>
          <w:tab w:val="left" w:leader="hyphen" w:pos="9639"/>
        </w:tabs>
        <w:ind w:left="66" w:right="51"/>
        <w:rPr>
          <w:rFonts w:ascii="Courier New" w:hAnsi="Courier New" w:cs="Courier New"/>
        </w:rPr>
      </w:pPr>
      <w:r w:rsidRPr="00491B91">
        <w:rPr>
          <w:rFonts w:ascii="Courier New" w:hAnsi="Courier New" w:cs="Courier New"/>
        </w:rPr>
        <w:t>Apabila di kemudian hari ternyata dari pernyataan ini tidak benar, maka penandatanganan menyadari dengan sepenuhnya akan akibat hukum dari pernyataan ini.</w:t>
      </w:r>
      <w:r w:rsidRPr="00491B91">
        <w:rPr>
          <w:rFonts w:ascii="Courier New" w:hAnsi="Courier New" w:cs="Courier New"/>
        </w:rPr>
        <w:tab/>
      </w:r>
    </w:p>
    <w:p w14:paraId="65344AE3" w14:textId="77777777" w:rsidR="00267F4C" w:rsidRPr="00491B91" w:rsidRDefault="00267F4C" w:rsidP="00267F4C">
      <w:pPr>
        <w:jc w:val="both"/>
        <w:rPr>
          <w:rFonts w:ascii="Courier New" w:hAnsi="Courier New" w:cs="Courier New"/>
          <w:noProof/>
          <w:sz w:val="22"/>
          <w:szCs w:val="22"/>
          <w:lang w:val="id-ID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2882"/>
        <w:gridCol w:w="6334"/>
      </w:tblGrid>
      <w:tr w:rsidR="00491B91" w:rsidRPr="00491B91" w14:paraId="1125985C" w14:textId="77777777" w:rsidTr="00E552B3">
        <w:trPr>
          <w:jc w:val="center"/>
        </w:trPr>
        <w:tc>
          <w:tcPr>
            <w:tcW w:w="2882" w:type="dxa"/>
          </w:tcPr>
          <w:p w14:paraId="2229E10D" w14:textId="77777777" w:rsidR="00267F4C" w:rsidRPr="00491B91" w:rsidRDefault="00267F4C" w:rsidP="00E552B3">
            <w:pPr>
              <w:jc w:val="center"/>
              <w:rPr>
                <w:rFonts w:ascii="Courier New" w:hAnsi="Courier New" w:cs="Courier New"/>
                <w:b/>
                <w:noProof/>
                <w:sz w:val="22"/>
                <w:szCs w:val="22"/>
                <w:lang w:val="id-ID"/>
              </w:rPr>
            </w:pPr>
            <w:r w:rsidRPr="00491B91"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  <w:tab/>
            </w:r>
            <w:r w:rsidRPr="00491B91"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  <w:tab/>
            </w:r>
            <w:r w:rsidRPr="00491B91"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  <w:tab/>
            </w:r>
            <w:r w:rsidRPr="00491B91"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  <w:tab/>
            </w:r>
            <w:r w:rsidRPr="00491B91"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  <w:tab/>
            </w:r>
            <w:r w:rsidRPr="00491B91"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  <w:tab/>
            </w:r>
            <w:r w:rsidRPr="00491B91"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  <w:tab/>
            </w:r>
          </w:p>
          <w:p w14:paraId="3BAB697E" w14:textId="77777777" w:rsidR="00267F4C" w:rsidRPr="00491B91" w:rsidRDefault="00267F4C" w:rsidP="00E552B3">
            <w:pPr>
              <w:jc w:val="center"/>
              <w:rPr>
                <w:rFonts w:ascii="Courier New" w:hAnsi="Courier New" w:cs="Courier New"/>
                <w:b/>
                <w:noProof/>
                <w:sz w:val="22"/>
                <w:szCs w:val="22"/>
                <w:lang w:val="id-ID"/>
              </w:rPr>
            </w:pPr>
          </w:p>
          <w:p w14:paraId="39FAE256" w14:textId="77777777" w:rsidR="00267F4C" w:rsidRPr="00491B91" w:rsidRDefault="00267F4C" w:rsidP="00E552B3">
            <w:pPr>
              <w:jc w:val="center"/>
              <w:rPr>
                <w:rFonts w:ascii="Courier New" w:hAnsi="Courier New" w:cs="Courier New"/>
                <w:b/>
                <w:noProof/>
                <w:sz w:val="22"/>
                <w:szCs w:val="22"/>
                <w:lang w:val="id-ID"/>
              </w:rPr>
            </w:pPr>
          </w:p>
          <w:p w14:paraId="68C9D5BB" w14:textId="77777777" w:rsidR="00267F4C" w:rsidRPr="00491B91" w:rsidRDefault="00267F4C" w:rsidP="00E552B3">
            <w:pPr>
              <w:jc w:val="center"/>
              <w:rPr>
                <w:rFonts w:ascii="Courier New" w:hAnsi="Courier New" w:cs="Courier New"/>
                <w:b/>
                <w:noProof/>
                <w:sz w:val="22"/>
                <w:szCs w:val="22"/>
                <w:lang w:val="id-ID"/>
              </w:rPr>
            </w:pPr>
          </w:p>
          <w:p w14:paraId="221954A1" w14:textId="77777777" w:rsidR="00267F4C" w:rsidRPr="00491B91" w:rsidRDefault="00267F4C" w:rsidP="00E552B3">
            <w:pPr>
              <w:jc w:val="center"/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</w:pPr>
          </w:p>
          <w:p w14:paraId="40D07B55" w14:textId="77777777" w:rsidR="00267F4C" w:rsidRPr="00491B91" w:rsidRDefault="00267F4C" w:rsidP="00E552B3">
            <w:pPr>
              <w:jc w:val="center"/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6334" w:type="dxa"/>
          </w:tcPr>
          <w:p w14:paraId="30E78A5F" w14:textId="0154A857" w:rsidR="006C05D3" w:rsidRPr="00E85D66" w:rsidRDefault="006C05D3" w:rsidP="00E85D66">
            <w:pPr>
              <w:spacing w:line="360" w:lineRule="auto"/>
              <w:ind w:left="1682" w:right="-395"/>
              <w:jc w:val="center"/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</w:pPr>
            <w:r w:rsidRPr="006C05D3"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  <w:t>Bandung Barat</w:t>
            </w:r>
            <w:r w:rsidR="00E85D66" w:rsidRPr="001D3D12">
              <w:rPr>
                <w:rFonts w:ascii="Courier New" w:hAnsi="Courier New" w:cs="Courier New"/>
                <w:noProof/>
                <w:color w:val="000000" w:themeColor="text1"/>
                <w:sz w:val="22"/>
                <w:szCs w:val="22"/>
                <w:lang w:val="id-ID"/>
              </w:rPr>
              <w:t xml:space="preserve">, </w:t>
            </w:r>
            <w:r w:rsidR="001D3D12" w:rsidRPr="0081424B">
              <w:rPr>
                <w:rFonts w:ascii="Courier New" w:hAnsi="Courier New" w:cs="Courier New"/>
                <w:noProof/>
                <w:color w:val="000000" w:themeColor="text1"/>
                <w:sz w:val="22"/>
                <w:szCs w:val="22"/>
                <w:lang w:val="id-ID"/>
              </w:rPr>
              <w:t>9</w:t>
            </w:r>
            <w:r w:rsidR="00E85D66" w:rsidRPr="0081424B">
              <w:rPr>
                <w:rFonts w:ascii="Courier New" w:hAnsi="Courier New" w:cs="Courier New"/>
                <w:noProof/>
                <w:color w:val="000000" w:themeColor="text1"/>
                <w:sz w:val="22"/>
                <w:szCs w:val="22"/>
                <w:lang w:val="id-ID"/>
              </w:rPr>
              <w:t xml:space="preserve"> </w:t>
            </w:r>
            <w:r w:rsidR="001D3D12" w:rsidRPr="0081424B">
              <w:rPr>
                <w:rFonts w:ascii="Courier New" w:hAnsi="Courier New" w:cs="Courier New"/>
                <w:noProof/>
                <w:color w:val="000000" w:themeColor="text1"/>
                <w:sz w:val="22"/>
                <w:szCs w:val="22"/>
                <w:lang w:val="id-ID"/>
              </w:rPr>
              <w:t>Januari</w:t>
            </w:r>
            <w:r w:rsidR="00E85D66" w:rsidRPr="0081424B">
              <w:rPr>
                <w:rFonts w:ascii="Courier New" w:hAnsi="Courier New" w:cs="Courier New"/>
                <w:noProof/>
                <w:color w:val="000000" w:themeColor="text1"/>
                <w:sz w:val="22"/>
                <w:szCs w:val="22"/>
                <w:lang w:val="id-ID"/>
              </w:rPr>
              <w:t xml:space="preserve"> 202</w:t>
            </w:r>
            <w:r w:rsidR="001D3D12" w:rsidRPr="0081424B">
              <w:rPr>
                <w:rFonts w:ascii="Courier New" w:hAnsi="Courier New" w:cs="Courier New"/>
                <w:noProof/>
                <w:color w:val="000000" w:themeColor="text1"/>
                <w:sz w:val="22"/>
                <w:szCs w:val="22"/>
                <w:lang w:val="id-ID"/>
              </w:rPr>
              <w:t>6</w:t>
            </w:r>
          </w:p>
          <w:p w14:paraId="0840CB22" w14:textId="58618992" w:rsidR="00267F4C" w:rsidRPr="00491B91" w:rsidRDefault="00267F4C" w:rsidP="006C05D3">
            <w:pPr>
              <w:ind w:left="1682" w:right="-395"/>
              <w:jc w:val="center"/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</w:pPr>
            <w:r w:rsidRPr="00491B91"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  <w:t>Yang membuat pernyataan;</w:t>
            </w:r>
          </w:p>
          <w:p w14:paraId="38BD9684" w14:textId="77777777" w:rsidR="00267F4C" w:rsidRPr="00491B91" w:rsidRDefault="00267F4C" w:rsidP="006C05D3">
            <w:pPr>
              <w:ind w:left="1682" w:right="-395"/>
              <w:jc w:val="center"/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</w:pPr>
          </w:p>
          <w:p w14:paraId="3D399845" w14:textId="77777777" w:rsidR="00267F4C" w:rsidRPr="00491B91" w:rsidRDefault="00267F4C" w:rsidP="006C05D3">
            <w:pPr>
              <w:ind w:left="1682" w:right="-395"/>
              <w:rPr>
                <w:rFonts w:ascii="Courier New" w:hAnsi="Courier New" w:cs="Courier New"/>
                <w:noProof/>
                <w:sz w:val="22"/>
                <w:szCs w:val="22"/>
                <w:lang w:val="id-ID"/>
              </w:rPr>
            </w:pPr>
          </w:p>
          <w:p w14:paraId="6531F0AC" w14:textId="77777777" w:rsidR="00267F4C" w:rsidRPr="00491B91" w:rsidRDefault="00267F4C" w:rsidP="006C05D3">
            <w:pPr>
              <w:ind w:left="1682" w:right="-395"/>
              <w:rPr>
                <w:rFonts w:ascii="Courier New" w:hAnsi="Courier New" w:cs="Courier New"/>
                <w:noProof/>
                <w:sz w:val="22"/>
                <w:szCs w:val="22"/>
              </w:rPr>
            </w:pPr>
          </w:p>
          <w:p w14:paraId="47EAEF0B" w14:textId="06792F66" w:rsidR="00267F4C" w:rsidRDefault="00267F4C" w:rsidP="006C05D3">
            <w:pPr>
              <w:ind w:left="1682" w:right="-395"/>
              <w:jc w:val="center"/>
              <w:rPr>
                <w:rFonts w:ascii="Courier New" w:hAnsi="Courier New" w:cs="Courier New"/>
                <w:noProof/>
                <w:sz w:val="22"/>
                <w:szCs w:val="22"/>
              </w:rPr>
            </w:pPr>
          </w:p>
          <w:p w14:paraId="721C13B9" w14:textId="77777777" w:rsidR="006C05D3" w:rsidRPr="00491B91" w:rsidRDefault="006C05D3" w:rsidP="006C05D3">
            <w:pPr>
              <w:ind w:left="1682" w:right="-395"/>
              <w:jc w:val="center"/>
              <w:rPr>
                <w:rFonts w:ascii="Courier New" w:hAnsi="Courier New" w:cs="Courier New"/>
                <w:noProof/>
                <w:sz w:val="22"/>
                <w:szCs w:val="22"/>
              </w:rPr>
            </w:pPr>
          </w:p>
          <w:p w14:paraId="1AE15CCE" w14:textId="77777777" w:rsidR="00C52C2A" w:rsidRPr="00491B91" w:rsidRDefault="00C52C2A" w:rsidP="006C05D3">
            <w:pPr>
              <w:ind w:left="1682" w:right="-395"/>
              <w:jc w:val="center"/>
              <w:rPr>
                <w:rFonts w:ascii="Courier New" w:hAnsi="Courier New" w:cs="Courier New"/>
                <w:noProof/>
                <w:sz w:val="22"/>
                <w:szCs w:val="22"/>
              </w:rPr>
            </w:pPr>
          </w:p>
          <w:p w14:paraId="52B1FC36" w14:textId="5973C8B0" w:rsidR="00267F4C" w:rsidRPr="00BA4B74" w:rsidRDefault="007D7892" w:rsidP="007D7892">
            <w:pPr>
              <w:ind w:left="1682" w:right="-395"/>
              <w:jc w:val="center"/>
              <w:rPr>
                <w:rFonts w:ascii="Courier New" w:hAnsi="Courier New" w:cs="Courier New"/>
                <w:b/>
                <w:bCs/>
                <w:noProof/>
                <w:sz w:val="22"/>
                <w:szCs w:val="22"/>
              </w:rPr>
            </w:pPr>
            <w:r w:rsidRPr="007D7892">
              <w:rPr>
                <w:rFonts w:ascii="Courier New" w:hAnsi="Courier New" w:cs="Courier New"/>
                <w:b/>
                <w:bCs/>
                <w:sz w:val="22"/>
                <w:szCs w:val="22"/>
              </w:rPr>
              <w:t>SUKMADJAJA ASYARIE</w:t>
            </w:r>
            <w:r w:rsidRPr="007D7892">
              <w:rPr>
                <w:rFonts w:ascii="Courier New" w:hAnsi="Courier New" w:cs="Courier New"/>
                <w:b/>
                <w:bCs/>
                <w:sz w:val="22"/>
                <w:szCs w:val="22"/>
                <w:lang w:val="id-ID"/>
              </w:rPr>
              <w:t>,Dr</w:t>
            </w:r>
          </w:p>
        </w:tc>
      </w:tr>
      <w:tr w:rsidR="00267F4C" w:rsidRPr="00491B91" w14:paraId="795F8FAD" w14:textId="77777777" w:rsidTr="00E552B3">
        <w:trPr>
          <w:jc w:val="center"/>
        </w:trPr>
        <w:tc>
          <w:tcPr>
            <w:tcW w:w="2882" w:type="dxa"/>
          </w:tcPr>
          <w:p w14:paraId="6A52B4BF" w14:textId="77777777" w:rsidR="00267F4C" w:rsidRPr="00491B91" w:rsidRDefault="00267F4C" w:rsidP="00E552B3">
            <w:pPr>
              <w:rPr>
                <w:rFonts w:ascii="Courier New" w:hAnsi="Courier New" w:cs="Courier New"/>
              </w:rPr>
            </w:pPr>
          </w:p>
        </w:tc>
        <w:tc>
          <w:tcPr>
            <w:tcW w:w="6334" w:type="dxa"/>
          </w:tcPr>
          <w:p w14:paraId="01ECED7D" w14:textId="77777777" w:rsidR="00267F4C" w:rsidRPr="00491B91" w:rsidRDefault="00267F4C" w:rsidP="006C05D3">
            <w:pPr>
              <w:ind w:right="-395"/>
              <w:rPr>
                <w:rFonts w:ascii="Courier New" w:hAnsi="Courier New" w:cs="Courier New"/>
              </w:rPr>
            </w:pPr>
          </w:p>
        </w:tc>
      </w:tr>
    </w:tbl>
    <w:p w14:paraId="3AED78B9" w14:textId="77777777" w:rsidR="001B2EA0" w:rsidRPr="00491B91" w:rsidRDefault="001B2EA0" w:rsidP="006C05D3">
      <w:pPr>
        <w:rPr>
          <w:rFonts w:ascii="Courier New" w:hAnsi="Courier New" w:cs="Courier New"/>
        </w:rPr>
      </w:pPr>
    </w:p>
    <w:sectPr w:rsidR="001B2EA0" w:rsidRPr="00491B91" w:rsidSect="00E552B3">
      <w:pgSz w:w="12242" w:h="20163" w:code="5"/>
      <w:pgMar w:top="1134" w:right="1134" w:bottom="56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711142" w14:textId="77777777" w:rsidR="002D3091" w:rsidRDefault="002D3091" w:rsidP="006C05D3">
      <w:r>
        <w:separator/>
      </w:r>
    </w:p>
  </w:endnote>
  <w:endnote w:type="continuationSeparator" w:id="0">
    <w:p w14:paraId="5DA55E8E" w14:textId="77777777" w:rsidR="002D3091" w:rsidRDefault="002D3091" w:rsidP="006C0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B96F1A" w14:textId="77777777" w:rsidR="002D3091" w:rsidRDefault="002D3091" w:rsidP="006C05D3">
      <w:r>
        <w:separator/>
      </w:r>
    </w:p>
  </w:footnote>
  <w:footnote w:type="continuationSeparator" w:id="0">
    <w:p w14:paraId="3B31EAC5" w14:textId="77777777" w:rsidR="002D3091" w:rsidRDefault="002D3091" w:rsidP="006C05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9120E2"/>
    <w:multiLevelType w:val="hybridMultilevel"/>
    <w:tmpl w:val="DC1847A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61330C"/>
    <w:multiLevelType w:val="hybridMultilevel"/>
    <w:tmpl w:val="7DC806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9501C"/>
    <w:multiLevelType w:val="hybridMultilevel"/>
    <w:tmpl w:val="14CE6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E3048"/>
    <w:multiLevelType w:val="hybridMultilevel"/>
    <w:tmpl w:val="8DB01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681464">
    <w:abstractNumId w:val="0"/>
  </w:num>
  <w:num w:numId="2" w16cid:durableId="445198935">
    <w:abstractNumId w:val="2"/>
  </w:num>
  <w:num w:numId="3" w16cid:durableId="1222405813">
    <w:abstractNumId w:val="3"/>
  </w:num>
  <w:num w:numId="4" w16cid:durableId="3649860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C2A"/>
    <w:rsid w:val="00061333"/>
    <w:rsid w:val="000F5CDE"/>
    <w:rsid w:val="00120A07"/>
    <w:rsid w:val="00171701"/>
    <w:rsid w:val="001746D8"/>
    <w:rsid w:val="00185362"/>
    <w:rsid w:val="001900C1"/>
    <w:rsid w:val="001A73F3"/>
    <w:rsid w:val="001B2EA0"/>
    <w:rsid w:val="001D3D12"/>
    <w:rsid w:val="001F36CF"/>
    <w:rsid w:val="002432D1"/>
    <w:rsid w:val="002471BC"/>
    <w:rsid w:val="00257EFD"/>
    <w:rsid w:val="00267F4C"/>
    <w:rsid w:val="002D3091"/>
    <w:rsid w:val="003421A0"/>
    <w:rsid w:val="00355A5E"/>
    <w:rsid w:val="004456ED"/>
    <w:rsid w:val="00460B62"/>
    <w:rsid w:val="00484505"/>
    <w:rsid w:val="00491B91"/>
    <w:rsid w:val="004A2AFB"/>
    <w:rsid w:val="004D5981"/>
    <w:rsid w:val="004D5FF7"/>
    <w:rsid w:val="004F5BE8"/>
    <w:rsid w:val="00614846"/>
    <w:rsid w:val="00615784"/>
    <w:rsid w:val="0065291A"/>
    <w:rsid w:val="00690EF3"/>
    <w:rsid w:val="006A51B6"/>
    <w:rsid w:val="006C05D3"/>
    <w:rsid w:val="006E6BFF"/>
    <w:rsid w:val="007629B2"/>
    <w:rsid w:val="007B2CAC"/>
    <w:rsid w:val="007D7892"/>
    <w:rsid w:val="0081424B"/>
    <w:rsid w:val="00891B8C"/>
    <w:rsid w:val="009F051A"/>
    <w:rsid w:val="00A07B48"/>
    <w:rsid w:val="00A12B5B"/>
    <w:rsid w:val="00A14586"/>
    <w:rsid w:val="00A540BD"/>
    <w:rsid w:val="00A61D98"/>
    <w:rsid w:val="00A6655E"/>
    <w:rsid w:val="00AA34CF"/>
    <w:rsid w:val="00AD1233"/>
    <w:rsid w:val="00B316FE"/>
    <w:rsid w:val="00BA4B74"/>
    <w:rsid w:val="00BB55E1"/>
    <w:rsid w:val="00C066BA"/>
    <w:rsid w:val="00C300C6"/>
    <w:rsid w:val="00C362E9"/>
    <w:rsid w:val="00C52C2A"/>
    <w:rsid w:val="00C768A8"/>
    <w:rsid w:val="00CC6736"/>
    <w:rsid w:val="00D52FC6"/>
    <w:rsid w:val="00D92123"/>
    <w:rsid w:val="00D95B8C"/>
    <w:rsid w:val="00DB129D"/>
    <w:rsid w:val="00DC35FF"/>
    <w:rsid w:val="00DD3FC5"/>
    <w:rsid w:val="00DE484D"/>
    <w:rsid w:val="00E552B3"/>
    <w:rsid w:val="00E85D66"/>
    <w:rsid w:val="00EA25DA"/>
    <w:rsid w:val="00EB1339"/>
    <w:rsid w:val="00EB3CC6"/>
    <w:rsid w:val="00EC22F0"/>
    <w:rsid w:val="00F5316F"/>
    <w:rsid w:val="00F53C01"/>
    <w:rsid w:val="00F604A7"/>
    <w:rsid w:val="00F91121"/>
    <w:rsid w:val="00F91A32"/>
    <w:rsid w:val="00FB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EB21"/>
  <w15:docId w15:val="{29380EAA-1848-F94D-B784-62AD502D8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4C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1A3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A32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A4B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05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05D3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C05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05D3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Documents\Custom%20Office%20Templates\PASAL%2010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D:\DATA\Documents\Custom Office Templates\PASAL 100.dotx</Template>
  <TotalTime>0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Kantor Notaris - PPAT R.A. Nukantini Putri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rendy nendi</dc:creator>
  <cp:lastModifiedBy>rendy nendi</cp:lastModifiedBy>
  <cp:revision>2</cp:revision>
  <cp:lastPrinted>2026-01-08T07:13:00Z</cp:lastPrinted>
  <dcterms:created xsi:type="dcterms:W3CDTF">2026-09-03T19:18:00Z</dcterms:created>
  <dcterms:modified xsi:type="dcterms:W3CDTF">2026-09-03T19:18:00Z</dcterms:modified>
</cp:coreProperties>
</file>